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04E2" w:rsidRDefault="00A004E2">
      <w:pPr>
        <w:pStyle w:val="Heading1"/>
        <w:rPr>
          <w:rFonts w:eastAsia="Times New Roman"/>
        </w:rPr>
      </w:pPr>
      <w:r>
        <w:rPr>
          <w:rFonts w:eastAsia="Times New Roman"/>
        </w:rPr>
        <w:t>10. Common FPS scenarios</w:t>
      </w:r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5" w:anchor="The-Owner-is-responding-to-a-Fraud-Letter" w:history="1">
        <w:r>
          <w:rPr>
            <w:rStyle w:val="Hyperlink"/>
          </w:rPr>
          <w:t>The Owner is responding to a Fraud Letter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6" w:anchor="Owner-Support-Misdirected-(OSM)-&amp;-Owner-Response-Misdirected-(ORM)" w:history="1">
        <w:r>
          <w:rPr>
            <w:rStyle w:val="Hyperlink"/>
          </w:rPr>
          <w:t>Owner Support Misdirected (OSM) &amp; Owner Response Misdirected (ORM)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7" w:anchor="The-owner-is-contacting-us-about-a-ranking-drop" w:history="1">
        <w:r>
          <w:rPr>
            <w:rStyle w:val="Hyperlink"/>
          </w:rPr>
          <w:t>The owner is contacting us about a ranking drop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8" w:anchor="The-owner-is-contacting-us-about-missing-guest-reviews" w:history="1">
        <w:r>
          <w:rPr>
            <w:rStyle w:val="Hyperlink"/>
          </w:rPr>
          <w:t>The owner is contacting us about missing guest reviews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9" w:anchor="The-owner-is-asking-about-a-removed-traveler's-choice-award" w:history="1">
        <w:r>
          <w:rPr>
            <w:rStyle w:val="Hyperlink"/>
          </w:rPr>
          <w:t>The owner is asking about a removed traveler's choice award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10" w:anchor="Test-reviews" w:history="1">
        <w:r>
          <w:rPr>
            <w:rStyle w:val="Hyperlink"/>
          </w:rPr>
          <w:t>Test reviews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11" w:anchor="Penalties-caused-by-incorrect-removals" w:history="1">
        <w:r>
          <w:rPr>
            <w:rStyle w:val="Hyperlink"/>
          </w:rPr>
          <w:t>Penalties caused by incorrect removals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12" w:anchor="General-advice-for-FPS-tickets" w:history="1">
        <w:r>
          <w:rPr>
            <w:rStyle w:val="Hyperlink"/>
          </w:rPr>
          <w:t>General advice for FPS tickets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13" w:anchor="Default-owner%E2%80%93setting-a-default-owner-in-the-location-center" w:history="1">
        <w:r>
          <w:rPr>
            <w:rStyle w:val="Hyperlink"/>
          </w:rPr>
          <w:t>Default owner–setting a default owner in the location center</w:t>
        </w:r>
      </w:hyperlink>
    </w:p>
    <w:p w:rsidR="00A004E2" w:rsidRDefault="00A004E2" w:rsidP="00A004E2">
      <w:pPr>
        <w:pStyle w:val="NormalWeb"/>
        <w:numPr>
          <w:ilvl w:val="0"/>
          <w:numId w:val="1"/>
        </w:numPr>
      </w:pPr>
      <w:hyperlink r:id="rId14" w:anchor="Staff-reaching-out-on-behalf-of-owners" w:history="1">
        <w:r>
          <w:rPr>
            <w:rStyle w:val="Hyperlink"/>
          </w:rPr>
          <w:t>Staff reaching out on behalf of owners</w:t>
        </w:r>
      </w:hyperlink>
    </w:p>
    <w:p w:rsidR="00A004E2" w:rsidRDefault="00A004E2">
      <w:pPr>
        <w:pStyle w:val="Heading3"/>
        <w:divId w:val="173107964"/>
        <w:rPr>
          <w:rFonts w:eastAsia="Times New Roman"/>
        </w:rPr>
      </w:pPr>
      <w:r>
        <w:rPr>
          <w:rFonts w:eastAsia="Times New Roman"/>
        </w:rPr>
        <w:t xml:space="preserve">Reminder: We should always </w:t>
      </w:r>
      <w:r>
        <w:rPr>
          <w:rFonts w:eastAsia="Times New Roman"/>
        </w:rPr>
        <w:t>refer owners to the GCF form where possible before starting an FPS conversation; please se</w:t>
      </w:r>
      <w:r>
        <w:rPr>
          <w:rFonts w:eastAsia="Times New Roman"/>
        </w:rPr>
        <w:t>e</w:t>
      </w:r>
      <w:hyperlink r:id="rId15" w:history="1">
        <w:r>
          <w:rPr>
            <w:rStyle w:val="Hyperlink"/>
            <w:rFonts w:eastAsia="Times New Roman"/>
          </w:rPr>
          <w:t xml:space="preserve"> 11a Guideline Compliance Form (GCF) Overview &amp; How to handle FPS</w:t>
        </w:r>
      </w:hyperlink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Owner is responding to a Fraud Letter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>Make sure you perform the checks explaine</w:t>
      </w:r>
      <w:r>
        <w:rPr>
          <w:rStyle w:val="placeholder-inline-tasks"/>
          <w:rFonts w:eastAsia="Times New Roman"/>
        </w:rPr>
        <w:t>d</w:t>
      </w:r>
      <w:hyperlink r:id="rId16" w:history="1">
        <w:r>
          <w:rPr>
            <w:rStyle w:val="Hyperlink"/>
            <w:rFonts w:eastAsia="Times New Roman"/>
          </w:rPr>
          <w:t xml:space="preserve"> here</w:t>
        </w:r>
      </w:hyperlink>
      <w:r>
        <w:rPr>
          <w:rStyle w:val="placeholder-inline-tasks"/>
          <w:rFonts w:eastAsia="Times New Roman"/>
        </w:rPr>
        <w:t>. We cannot share information about a property's penalty with anyone other than an official property representative. 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>Confirm that we detected a violation an</w:t>
      </w:r>
      <w:r>
        <w:rPr>
          <w:rStyle w:val="placeholder-inline-tasks"/>
          <w:rFonts w:eastAsia="Times New Roman"/>
        </w:rPr>
        <w:t>d</w:t>
      </w:r>
      <w:hyperlink r:id="rId17" w:history="1">
        <w:r>
          <w:rPr>
            <w:rStyle w:val="Hyperlink"/>
            <w:rFonts w:eastAsia="Times New Roman"/>
          </w:rPr>
          <w:t xml:space="preserve"> provide information about the violation</w:t>
        </w:r>
      </w:hyperlink>
      <w:r>
        <w:rPr>
          <w:rStyle w:val="placeholder-inline-tasks"/>
          <w:rFonts w:eastAsia="Times New Roman"/>
        </w:rPr>
        <w:t>.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 xml:space="preserve">Depending </w:t>
      </w:r>
      <w:r>
        <w:rPr>
          <w:rStyle w:val="placeholder-inline-tasks"/>
          <w:rFonts w:eastAsia="Times New Roman"/>
        </w:rPr>
        <w:t>on the activity that triggered the letter, suggest that the ownership ask their staff/associates/vendors/family/themselves about their activity on our site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>If the property is eligible for penalty mitigation, and you believe offering mitigation will help uncover the source of the violation(s), say that</w:t>
      </w:r>
      <w:hyperlink r:id="rId18" w:history="1">
        <w:r>
          <w:rPr>
            <w:rStyle w:val="Hyperlink"/>
            <w:rFonts w:eastAsia="Times New Roman"/>
          </w:rPr>
          <w:t xml:space="preserve"> mitigation is available</w:t>
        </w:r>
      </w:hyperlink>
      <w:r>
        <w:rPr>
          <w:rStyle w:val="placeholder-inline-tasks"/>
          <w:rFonts w:eastAsia="Times New Roman"/>
        </w:rPr>
        <w:t xml:space="preserve"> and direct them to the GCF. 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>Educate them on our policies, depending on the type of violation.</w:t>
      </w:r>
    </w:p>
    <w:p w:rsidR="00A004E2" w:rsidRDefault="00A004E2" w:rsidP="00A004E2">
      <w:pPr>
        <w:pStyle w:val="checked"/>
        <w:numPr>
          <w:ilvl w:val="0"/>
          <w:numId w:val="2"/>
        </w:numPr>
        <w:rPr>
          <w:rFonts w:eastAsia="Times New Roman"/>
        </w:rPr>
      </w:pPr>
      <w:r>
        <w:rPr>
          <w:rStyle w:val="placeholder-inline-tasks"/>
          <w:rFonts w:eastAsia="Times New Roman"/>
        </w:rPr>
        <w:t>Respond to their other questions, if applicable (for example, they might ask about penalty duration, the penalties that we applied, our policies, etc.)</w:t>
      </w:r>
    </w:p>
    <w:p w:rsidR="00A004E2" w:rsidRDefault="00A004E2">
      <w:pPr>
        <w:pStyle w:val="NormalWeb"/>
        <w:divId w:val="1290209294"/>
      </w:pPr>
      <w:r>
        <w:t xml:space="preserve">As an FS Agent, your role shifts from traditional "customer satisfaction" to </w:t>
      </w:r>
      <w:r>
        <w:rPr>
          <w:rStyle w:val="Strong"/>
        </w:rPr>
        <w:t>policy enforcement and education.</w:t>
      </w:r>
      <w:r>
        <w:t xml:space="preserve"> Use the following principles when handling property owners:</w:t>
      </w:r>
    </w:p>
    <w:p w:rsidR="00A004E2" w:rsidRDefault="00A004E2">
      <w:pPr>
        <w:pStyle w:val="Heading3"/>
        <w:rPr>
          <w:rFonts w:eastAsia="Times New Roman"/>
        </w:rPr>
      </w:pPr>
      <w:r>
        <w:rPr>
          <w:rFonts w:eastAsia="Times New Roman"/>
        </w:rPr>
        <w:t>1. Our Primary Objective</w:t>
      </w:r>
    </w:p>
    <w:p w:rsidR="00A004E2" w:rsidRDefault="00A004E2" w:rsidP="00A004E2">
      <w:pPr>
        <w:pStyle w:val="NormalWeb"/>
        <w:numPr>
          <w:ilvl w:val="0"/>
          <w:numId w:val="3"/>
        </w:numPr>
      </w:pPr>
      <w:r>
        <w:rPr>
          <w:rStyle w:val="Strong"/>
        </w:rPr>
        <w:t>Educate &amp; Enforce:</w:t>
      </w:r>
      <w:r>
        <w:t xml:space="preserve"> Clearly communicate guidelines and prevent future fraudulent activity.</w:t>
      </w:r>
    </w:p>
    <w:p w:rsidR="00A004E2" w:rsidRDefault="00A004E2" w:rsidP="00A004E2">
      <w:pPr>
        <w:pStyle w:val="NormalWeb"/>
        <w:numPr>
          <w:ilvl w:val="0"/>
          <w:numId w:val="3"/>
        </w:numPr>
      </w:pPr>
      <w:r>
        <w:rPr>
          <w:rStyle w:val="Strong"/>
        </w:rPr>
        <w:t>Policy over Pleasure:</w:t>
      </w:r>
      <w:r>
        <w:t xml:space="preserve"> Unlike standard support, our goal is </w:t>
      </w:r>
      <w:r>
        <w:rPr>
          <w:rStyle w:val="Strong"/>
        </w:rPr>
        <w:t>compliance and clarity</w:t>
      </w:r>
      <w:r>
        <w:t>, not "making the customer happy."</w:t>
      </w:r>
    </w:p>
    <w:p w:rsidR="00A004E2" w:rsidRDefault="00A004E2">
      <w:pPr>
        <w:pStyle w:val="Heading3"/>
        <w:rPr>
          <w:rFonts w:eastAsia="Times New Roman"/>
        </w:rPr>
      </w:pPr>
      <w:r>
        <w:rPr>
          <w:rFonts w:eastAsia="Times New Roman"/>
        </w:rPr>
        <w:t>2. Context of the Interaction</w:t>
      </w:r>
    </w:p>
    <w:p w:rsidR="00A004E2" w:rsidRDefault="00A004E2" w:rsidP="00A004E2">
      <w:pPr>
        <w:pStyle w:val="NormalWeb"/>
        <w:numPr>
          <w:ilvl w:val="0"/>
          <w:numId w:val="4"/>
        </w:numPr>
      </w:pPr>
      <w:r>
        <w:rPr>
          <w:rStyle w:val="Strong"/>
        </w:rPr>
        <w:t>The Fraud Letter:</w:t>
      </w:r>
      <w:r>
        <w:t xml:space="preserve"> Owners have already been notified that we suspect them of fraud.</w:t>
      </w:r>
    </w:p>
    <w:p w:rsidR="00A004E2" w:rsidRDefault="00A004E2" w:rsidP="00A004E2">
      <w:pPr>
        <w:pStyle w:val="NormalWeb"/>
        <w:numPr>
          <w:ilvl w:val="0"/>
          <w:numId w:val="4"/>
        </w:numPr>
      </w:pPr>
      <w:r>
        <w:rPr>
          <w:rStyle w:val="Strong"/>
        </w:rPr>
        <w:t>Consequences:</w:t>
      </w:r>
      <w:r>
        <w:t xml:space="preserve"> Their reviews have been removed, and their </w:t>
      </w:r>
      <w:r>
        <w:rPr>
          <w:rStyle w:val="Strong"/>
        </w:rPr>
        <w:t>popularity index</w:t>
      </w:r>
      <w:r>
        <w:t xml:space="preserve"> has been penalized.</w:t>
      </w:r>
    </w:p>
    <w:p w:rsidR="00A004E2" w:rsidRDefault="00A004E2" w:rsidP="00A004E2">
      <w:pPr>
        <w:pStyle w:val="NormalWeb"/>
        <w:numPr>
          <w:ilvl w:val="0"/>
          <w:numId w:val="4"/>
        </w:numPr>
      </w:pPr>
      <w:r>
        <w:rPr>
          <w:rStyle w:val="Strong"/>
        </w:rPr>
        <w:t>Emotional State:</w:t>
      </w:r>
      <w:r>
        <w:t xml:space="preserve"> Expect owners to be confused, defensive, or hostile.</w:t>
      </w:r>
    </w:p>
    <w:p w:rsidR="00A004E2" w:rsidRDefault="00A004E2">
      <w:pPr>
        <w:pStyle w:val="Heading3"/>
        <w:rPr>
          <w:rFonts w:eastAsia="Times New Roman"/>
        </w:rPr>
      </w:pPr>
      <w:r>
        <w:rPr>
          <w:rFonts w:eastAsia="Times New Roman"/>
        </w:rPr>
        <w:t>3. Communication Strategy</w:t>
      </w:r>
    </w:p>
    <w:p w:rsidR="00A004E2" w:rsidRDefault="00A004E2" w:rsidP="00A004E2">
      <w:pPr>
        <w:pStyle w:val="NormalWeb"/>
        <w:numPr>
          <w:ilvl w:val="0"/>
          <w:numId w:val="5"/>
        </w:numPr>
      </w:pPr>
      <w:r>
        <w:rPr>
          <w:rStyle w:val="Strong"/>
        </w:rPr>
        <w:t>Tone:</w:t>
      </w:r>
      <w:r>
        <w:t xml:space="preserve"> Remain calm, professional, and empathetic, but stay </w:t>
      </w:r>
      <w:r>
        <w:rPr>
          <w:rStyle w:val="Strong"/>
        </w:rPr>
        <w:t>firm</w:t>
      </w:r>
      <w:r>
        <w:t xml:space="preserve"> on our stance.</w:t>
      </w:r>
    </w:p>
    <w:p w:rsidR="00A004E2" w:rsidRDefault="00A004E2" w:rsidP="00A004E2">
      <w:pPr>
        <w:pStyle w:val="NormalWeb"/>
        <w:numPr>
          <w:ilvl w:val="0"/>
          <w:numId w:val="5"/>
        </w:numPr>
      </w:pPr>
      <w:r>
        <w:rPr>
          <w:rStyle w:val="Strong"/>
        </w:rPr>
        <w:t>Delivery:</w:t>
      </w:r>
      <w:r>
        <w:t xml:space="preserve"> Provide clear </w:t>
      </w:r>
      <w:r>
        <w:t>information and guidance without wavering on the finality of the policy.</w:t>
      </w:r>
    </w:p>
    <w:p w:rsidR="00A004E2" w:rsidRDefault="00A004E2">
      <w:pPr>
        <w:pStyle w:val="NormalWeb"/>
      </w:pPr>
      <w:r>
        <w:t>Examples of macros you can use: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08"/>
        <w:gridCol w:w="5636"/>
      </w:tblGrid>
      <w:tr w:rsidR="00000000">
        <w:trPr>
          <w:divId w:val="125536280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Macro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When to Use</w:t>
            </w:r>
          </w:p>
        </w:tc>
      </w:tr>
      <w:tr w:rsidR="00000000">
        <w:trPr>
          <w:divId w:val="12553628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Response to owner who wrote fraudy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Email used to submit the review matches the email used to contact us</w:t>
            </w:r>
          </w:p>
        </w:tc>
      </w:tr>
      <w:tr w:rsidR="00000000">
        <w:trPr>
          <w:divId w:val="12553628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Initial Contact with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First contact with owner responding to a fraud letter</w:t>
            </w:r>
          </w:p>
        </w:tc>
      </w:tr>
      <w:tr w:rsidR="00000000">
        <w:trPr>
          <w:divId w:val="12553628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Employee fraud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Fraud linked to staff/employees</w:t>
            </w:r>
          </w:p>
        </w:tc>
      </w:tr>
      <w:tr w:rsidR="00000000">
        <w:trPr>
          <w:divId w:val="12553628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Family or Friend fraud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Fraud linked to family or friends</w:t>
            </w:r>
          </w:p>
        </w:tc>
      </w:tr>
      <w:tr w:rsidR="00000000">
        <w:trPr>
          <w:divId w:val="12553628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General Suspicious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General suspicious pattern identified</w:t>
            </w:r>
          </w:p>
        </w:tc>
      </w:tr>
    </w:tbl>
    <w:p w:rsidR="00A004E2" w:rsidRDefault="00A004E2">
      <w:pPr>
        <w:pStyle w:val="NormalWeb"/>
      </w:pPr>
      <w:r>
        <w:t xml:space="preserve">Familiarize yourself with our </w:t>
      </w:r>
      <w:hyperlink r:id="rId19" w:anchor="gid=923258745" w:history="1">
        <w:r>
          <w:rPr>
            <w:rStyle w:val="Hyperlink"/>
          </w:rPr>
          <w:t>Macro Tree</w:t>
        </w:r>
      </w:hyperlink>
      <w:r>
        <w:t xml:space="preserve"> page's "Fraud Letter Basic Info" macros. </w:t>
      </w:r>
    </w:p>
    <w:p w:rsidR="00A004E2" w:rsidRDefault="00A004E2">
      <w:pPr>
        <w:pStyle w:val="NormalWeb"/>
        <w:shd w:val="clear" w:color="auto" w:fill="EAE6FF"/>
        <w:divId w:val="921521613"/>
      </w:pPr>
      <w:r>
        <w:t>Cherry Picking: If an owner responds to a Fraud Letter (FL) regarding Review Gating (previously called Cherry Picking), please send the macro "Cherry Picking." If they have a follow-up question, please escalate it to INV.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5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Owner Support Misdirected (OSM) &amp; Owner Response Misdirected (ORM)</w:t>
      </w:r>
    </w:p>
    <w:p w:rsidR="00A004E2" w:rsidRDefault="00A004E2">
      <w:pPr>
        <w:pStyle w:val="NormalWeb"/>
      </w:pPr>
      <w:r>
        <w:t xml:space="preserve">Not all owner-written reviews are fraudulent. Some owners use the review submission form by mistake to ask questions or respond to guests. Our goal is to </w:t>
      </w:r>
      <w:r>
        <w:rPr>
          <w:rStyle w:val="Strong"/>
        </w:rPr>
        <w:t>educate rather than penalize</w:t>
      </w:r>
      <w:r>
        <w:t xml:space="preserve"> these users.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1: Identify the Review Type</w:t>
      </w:r>
    </w:p>
    <w:p w:rsidR="00A004E2" w:rsidRDefault="00A004E2">
      <w:pPr>
        <w:pStyle w:val="NormalWeb"/>
      </w:pPr>
      <w:r>
        <w:t xml:space="preserve">Check if the review qualifies as </w:t>
      </w:r>
      <w:r>
        <w:rPr>
          <w:rStyle w:val="Strong"/>
        </w:rPr>
        <w:t>Owner Support Misdirected (OSM)</w:t>
      </w:r>
      <w:r>
        <w:t xml:space="preserve"> or </w:t>
      </w:r>
      <w:r>
        <w:rPr>
          <w:rStyle w:val="Strong"/>
        </w:rPr>
        <w:t>Owner Response Misdirected (ORM)</w:t>
      </w:r>
      <w:r>
        <w:t xml:space="preserve"> based on these criteria:</w:t>
      </w:r>
    </w:p>
    <w:p w:rsidR="00A004E2" w:rsidRDefault="00A004E2" w:rsidP="00A004E2">
      <w:pPr>
        <w:pStyle w:val="NormalWeb"/>
        <w:numPr>
          <w:ilvl w:val="0"/>
          <w:numId w:val="6"/>
        </w:numPr>
      </w:pPr>
      <w:r>
        <w:rPr>
          <w:rStyle w:val="Strong"/>
        </w:rPr>
        <w:t>Perspective:</w:t>
      </w:r>
      <w:r>
        <w:t xml:space="preserve"> Is it written from the property’s point of view (e.g., using "we" or "us")?</w:t>
      </w:r>
    </w:p>
    <w:p w:rsidR="00A004E2" w:rsidRDefault="00A004E2" w:rsidP="00A004E2">
      <w:pPr>
        <w:pStyle w:val="NormalWeb"/>
        <w:numPr>
          <w:ilvl w:val="0"/>
          <w:numId w:val="6"/>
        </w:numPr>
      </w:pPr>
      <w:r>
        <w:rPr>
          <w:rStyle w:val="Strong"/>
        </w:rPr>
        <w:t>Content:</w:t>
      </w:r>
      <w:r>
        <w:t xml:space="preserve"> Does it describe the property (e.g., "</w:t>
      </w:r>
      <w:r>
        <w:t>We are open on Saturdays") or invite guests ("Come visit us")?</w:t>
      </w:r>
    </w:p>
    <w:p w:rsidR="00A004E2" w:rsidRDefault="00A004E2" w:rsidP="00A004E2">
      <w:pPr>
        <w:pStyle w:val="NormalWeb"/>
        <w:numPr>
          <w:ilvl w:val="0"/>
          <w:numId w:val="6"/>
        </w:numPr>
      </w:pPr>
      <w:r>
        <w:rPr>
          <w:rStyle w:val="Strong"/>
        </w:rPr>
        <w:t>Intent:</w:t>
      </w:r>
      <w:r>
        <w:t xml:space="preserve"> Is it a question directed at Tripadvisor support?</w:t>
      </w:r>
    </w:p>
    <w:p w:rsidR="00A004E2" w:rsidRDefault="00A004E2" w:rsidP="00A004E2">
      <w:pPr>
        <w:pStyle w:val="NormalWeb"/>
        <w:numPr>
          <w:ilvl w:val="0"/>
          <w:numId w:val="6"/>
        </w:numPr>
      </w:pPr>
      <w:r>
        <w:rPr>
          <w:rStyle w:val="Strong"/>
        </w:rPr>
        <w:t>Context:</w:t>
      </w:r>
      <w:r>
        <w:t xml:space="preserve"> Is it clearly meant as a response to a specific guest review?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2: Take Action</w:t>
      </w:r>
    </w:p>
    <w:p w:rsidR="00A004E2" w:rsidRDefault="00A004E2">
      <w:pPr>
        <w:pStyle w:val="NormalWeb"/>
      </w:pPr>
      <w:r>
        <w:t>If the review matches the criteria above, follow these steps to remove the fraud penalty:</w:t>
      </w:r>
    </w:p>
    <w:p w:rsidR="00A004E2" w:rsidRDefault="00A004E2" w:rsidP="00A004E2">
      <w:pPr>
        <w:pStyle w:val="NormalWeb"/>
        <w:numPr>
          <w:ilvl w:val="0"/>
          <w:numId w:val="7"/>
        </w:numPr>
      </w:pPr>
      <w:r>
        <w:rPr>
          <w:rStyle w:val="Strong"/>
        </w:rPr>
        <w:t>Downgrade the Review:</w:t>
      </w:r>
      <w:r>
        <w:t xml:space="preserve"> Remove the review for </w:t>
      </w:r>
      <w:r>
        <w:rPr>
          <w:rStyle w:val="Strong"/>
        </w:rPr>
        <w:t>Moderation.</w:t>
      </w:r>
    </w:p>
    <w:p w:rsidR="00A004E2" w:rsidRDefault="00A004E2" w:rsidP="00A004E2">
      <w:pPr>
        <w:pStyle w:val="NormalWeb"/>
        <w:numPr>
          <w:ilvl w:val="0"/>
          <w:numId w:val="7"/>
        </w:numPr>
      </w:pPr>
      <w:r>
        <w:rPr>
          <w:rStyle w:val="Strong"/>
        </w:rPr>
        <w:t>Categorize:</w:t>
      </w:r>
      <w:r>
        <w:t xml:space="preserve"> Select either </w:t>
      </w:r>
      <w:r>
        <w:rPr>
          <w:rStyle w:val="Strong"/>
        </w:rPr>
        <w:t>Owner Support Misdirected</w:t>
      </w:r>
      <w:r>
        <w:t xml:space="preserve"> or </w:t>
      </w:r>
      <w:r>
        <w:rPr>
          <w:rStyle w:val="Strong"/>
        </w:rPr>
        <w:t>Owner Response Misdirected</w:t>
      </w:r>
      <w:r>
        <w:t xml:space="preserve"> as the reason.</w:t>
      </w:r>
    </w:p>
    <w:p w:rsidR="00A004E2" w:rsidRDefault="00A004E2" w:rsidP="00A004E2">
      <w:pPr>
        <w:pStyle w:val="NormalWeb"/>
        <w:numPr>
          <w:ilvl w:val="0"/>
          <w:numId w:val="7"/>
        </w:numPr>
      </w:pPr>
      <w:r>
        <w:rPr>
          <w:rStyle w:val="Strong"/>
        </w:rPr>
        <w:t>Notify the Owner:</w:t>
      </w:r>
      <w:r>
        <w:t xml:space="preserve"> Send the </w:t>
      </w:r>
      <w:r>
        <w:rPr>
          <w:rStyle w:val="Strong"/>
        </w:rPr>
        <w:t>"Owner Support Misdirected"</w:t>
      </w:r>
      <w:r>
        <w:t xml:space="preserve"> </w:t>
      </w:r>
      <w:r>
        <w:t>macro via Zendesk.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Step 3: Provide Further Help</w:t>
      </w:r>
    </w:p>
    <w:p w:rsidR="00A004E2" w:rsidRDefault="00A004E2">
      <w:pPr>
        <w:pStyle w:val="NormalWeb"/>
      </w:pPr>
      <w:r>
        <w:t>If the owner still needs assistance with their listing or account:</w:t>
      </w:r>
    </w:p>
    <w:p w:rsidR="00A004E2" w:rsidRDefault="00A004E2" w:rsidP="00A004E2">
      <w:pPr>
        <w:pStyle w:val="NormalWeb"/>
        <w:numPr>
          <w:ilvl w:val="0"/>
          <w:numId w:val="8"/>
        </w:numPr>
      </w:pPr>
      <w:r>
        <w:t>Address all fraud-related concerns first.</w:t>
      </w:r>
    </w:p>
    <w:p w:rsidR="00A004E2" w:rsidRDefault="00A004E2" w:rsidP="00A004E2">
      <w:pPr>
        <w:pStyle w:val="NormalWeb"/>
        <w:numPr>
          <w:ilvl w:val="0"/>
          <w:numId w:val="8"/>
        </w:numPr>
      </w:pPr>
      <w:r>
        <w:rPr>
          <w:rStyle w:val="Strong"/>
        </w:rPr>
        <w:t>Transfer the ticket</w:t>
      </w:r>
      <w:r>
        <w:t xml:space="preserve"> to the </w:t>
      </w:r>
      <w:r>
        <w:rPr>
          <w:rStyle w:val="Strong"/>
        </w:rPr>
        <w:t>Customer Support Team</w:t>
      </w:r>
      <w:r>
        <w:t xml:space="preserve"> for further technical help if needed.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6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owner is contacting us about a ranking drop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Check for Fraud Penalties (Last 12 Months)</w:t>
      </w:r>
    </w:p>
    <w:p w:rsidR="00A004E2" w:rsidRDefault="00A004E2">
      <w:pPr>
        <w:pStyle w:val="NormalWeb"/>
      </w:pPr>
      <w:r>
        <w:t>First, check the account history for fraud-related removals within the past year.</w:t>
      </w:r>
    </w:p>
    <w:p w:rsidR="00A004E2" w:rsidRDefault="00A004E2" w:rsidP="00A004E2">
      <w:pPr>
        <w:pStyle w:val="NormalWeb"/>
        <w:numPr>
          <w:ilvl w:val="0"/>
          <w:numId w:val="9"/>
        </w:numPr>
      </w:pPr>
      <w:r>
        <w:rPr>
          <w:rStyle w:val="Strong"/>
        </w:rPr>
        <w:t>Active Fraud (Last 12 Months):</w:t>
      </w:r>
      <w:r>
        <w:t xml:space="preserve"> If </w:t>
      </w:r>
      <w:r>
        <w:t xml:space="preserve">there are fraud removals within this period, start an FPS conversation using the </w:t>
      </w:r>
      <w:r>
        <w:rPr>
          <w:rStyle w:val="Strong"/>
        </w:rPr>
        <w:t>"Ranking drop from fraud"</w:t>
      </w:r>
      <w:r>
        <w:t xml:space="preserve"> macro.</w:t>
      </w:r>
    </w:p>
    <w:p w:rsidR="00A004E2" w:rsidRDefault="00A004E2" w:rsidP="00A004E2">
      <w:pPr>
        <w:pStyle w:val="NormalWeb"/>
        <w:numPr>
          <w:ilvl w:val="0"/>
          <w:numId w:val="9"/>
        </w:numPr>
      </w:pPr>
      <w:r>
        <w:rPr>
          <w:rStyle w:val="Strong"/>
        </w:rPr>
        <w:t>Older or No Fraud:</w:t>
      </w:r>
      <w:r>
        <w:t xml:space="preserve"> Send the </w:t>
      </w:r>
      <w:r>
        <w:rPr>
          <w:rStyle w:val="Strong"/>
        </w:rPr>
        <w:t>"How Pop Index is Determined (General)"</w:t>
      </w:r>
      <w:r>
        <w:t xml:space="preserve"> macro if:</w:t>
      </w:r>
    </w:p>
    <w:p w:rsidR="00A004E2" w:rsidRDefault="00A004E2" w:rsidP="00A004E2">
      <w:pPr>
        <w:pStyle w:val="NormalWeb"/>
        <w:numPr>
          <w:ilvl w:val="1"/>
          <w:numId w:val="9"/>
        </w:numPr>
      </w:pPr>
      <w:r>
        <w:t>Fraud removals are older than 12 months.</w:t>
      </w:r>
    </w:p>
    <w:p w:rsidR="00A004E2" w:rsidRDefault="00A004E2" w:rsidP="00A004E2">
      <w:pPr>
        <w:pStyle w:val="NormalWeb"/>
        <w:numPr>
          <w:ilvl w:val="1"/>
          <w:numId w:val="9"/>
        </w:numPr>
      </w:pPr>
      <w:r>
        <w:t>There are only "Suspicious" removals.</w:t>
      </w:r>
    </w:p>
    <w:p w:rsidR="00A004E2" w:rsidRDefault="00A004E2" w:rsidP="00A004E2">
      <w:pPr>
        <w:pStyle w:val="NormalWeb"/>
        <w:numPr>
          <w:ilvl w:val="1"/>
          <w:numId w:val="9"/>
        </w:numPr>
      </w:pPr>
      <w:r>
        <w:t>There are no fraud/suspicious removals at all.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Investigation (If no Fraud Letter is visible)</w:t>
      </w:r>
    </w:p>
    <w:p w:rsidR="00A004E2" w:rsidRDefault="00A004E2">
      <w:pPr>
        <w:pStyle w:val="NormalWeb"/>
      </w:pPr>
      <w:r>
        <w:t>If you don't see a Fraud Letter in the Location Center, verify if a recent "sweep" caused the drop:</w:t>
      </w:r>
    </w:p>
    <w:p w:rsidR="00A004E2" w:rsidRDefault="00A004E2" w:rsidP="00A004E2">
      <w:pPr>
        <w:pStyle w:val="NormalWeb"/>
        <w:numPr>
          <w:ilvl w:val="0"/>
          <w:numId w:val="10"/>
        </w:numPr>
      </w:pPr>
      <w:r>
        <w:t xml:space="preserve">Search the </w:t>
      </w:r>
      <w:r>
        <w:rPr>
          <w:rStyle w:val="Strong"/>
        </w:rPr>
        <w:t>URD</w:t>
      </w:r>
      <w:r>
        <w:t xml:space="preserve"> using the Location ID.</w:t>
      </w:r>
    </w:p>
    <w:p w:rsidR="00A004E2" w:rsidRDefault="00A004E2" w:rsidP="00A004E2">
      <w:pPr>
        <w:pStyle w:val="NormalWeb"/>
        <w:numPr>
          <w:ilvl w:val="0"/>
          <w:numId w:val="10"/>
        </w:numPr>
      </w:pPr>
      <w:r>
        <w:t>Filter for</w:t>
      </w:r>
      <w:r>
        <w:t xml:space="preserve"> </w:t>
      </w:r>
      <w:r>
        <w:rPr>
          <w:rStyle w:val="Strong"/>
        </w:rPr>
        <w:t>"show fraud only."</w:t>
      </w:r>
    </w:p>
    <w:p w:rsidR="00A004E2" w:rsidRDefault="00A004E2" w:rsidP="00A004E2">
      <w:pPr>
        <w:pStyle w:val="NormalWeb"/>
        <w:numPr>
          <w:ilvl w:val="0"/>
          <w:numId w:val="10"/>
        </w:numPr>
      </w:pPr>
      <w:r>
        <w:rPr>
          <w:rStyle w:val="Strong"/>
        </w:rPr>
        <w:t>Assess the results:</w:t>
      </w:r>
    </w:p>
    <w:p w:rsidR="00A004E2" w:rsidRDefault="00A004E2" w:rsidP="00A004E2">
      <w:pPr>
        <w:pStyle w:val="NormalWeb"/>
        <w:numPr>
          <w:ilvl w:val="1"/>
          <w:numId w:val="10"/>
        </w:numPr>
      </w:pPr>
      <w:r>
        <w:rPr>
          <w:rStyle w:val="Strong"/>
        </w:rPr>
        <w:t>Recent Removals found:</w:t>
      </w:r>
      <w:r>
        <w:t xml:space="preserve"> If a large number of reviews were recently removed for fraud, treat it as a fraud-related drop.</w:t>
      </w:r>
    </w:p>
    <w:p w:rsidR="00A004E2" w:rsidRDefault="00A004E2" w:rsidP="00A004E2">
      <w:pPr>
        <w:pStyle w:val="NormalWeb"/>
        <w:numPr>
          <w:ilvl w:val="1"/>
          <w:numId w:val="10"/>
        </w:numPr>
      </w:pPr>
      <w:r>
        <w:rPr>
          <w:rStyle w:val="Strong"/>
        </w:rPr>
        <w:t>No recent removals/penalties:</w:t>
      </w:r>
      <w:r>
        <w:t xml:space="preserve"> The ranking change is likely </w:t>
      </w:r>
      <w:r>
        <w:rPr>
          <w:rStyle w:val="Strong"/>
        </w:rPr>
        <w:t>organic</w:t>
      </w:r>
      <w:r>
        <w:t xml:space="preserve">. Send the standard </w:t>
      </w:r>
      <w:r>
        <w:rPr>
          <w:rStyle w:val="Strong"/>
        </w:rPr>
        <w:t>Pop Index macros</w:t>
      </w:r>
      <w:r>
        <w:t xml:space="preserve"> to provide general insights.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from Customer Support (CS)</w:t>
      </w:r>
    </w:p>
    <w:p w:rsidR="00A004E2" w:rsidRDefault="00A004E2" w:rsidP="00A004E2">
      <w:pPr>
        <w:pStyle w:val="NormalWeb"/>
        <w:numPr>
          <w:ilvl w:val="0"/>
          <w:numId w:val="11"/>
        </w:numPr>
      </w:pPr>
      <w:r>
        <w:rPr>
          <w:rStyle w:val="Strong"/>
        </w:rPr>
        <w:t>Process All:</w:t>
      </w:r>
      <w:r>
        <w:t xml:space="preserve"> If CS escalates a Pop Index ticket, you </w:t>
      </w:r>
      <w:r>
        <w:rPr>
          <w:rStyle w:val="Strong"/>
        </w:rPr>
        <w:t>must</w:t>
      </w:r>
      <w:r>
        <w:t xml:space="preserve"> process it.</w:t>
      </w:r>
    </w:p>
    <w:p w:rsidR="00A004E2" w:rsidRDefault="00A004E2" w:rsidP="00A004E2">
      <w:pPr>
        <w:pStyle w:val="NormalWeb"/>
        <w:numPr>
          <w:ilvl w:val="0"/>
          <w:numId w:val="11"/>
        </w:numPr>
      </w:pPr>
      <w:r>
        <w:rPr>
          <w:rStyle w:val="Strong"/>
        </w:rPr>
        <w:t>No Active Penalty:</w:t>
      </w:r>
      <w:r>
        <w:t xml:space="preserve"> Even if the property currently has no active penalty, handle the ticket.</w:t>
      </w:r>
    </w:p>
    <w:p w:rsidR="00A004E2" w:rsidRDefault="00A004E2" w:rsidP="00A004E2">
      <w:pPr>
        <w:pStyle w:val="NormalWeb"/>
        <w:numPr>
          <w:ilvl w:val="0"/>
          <w:numId w:val="11"/>
        </w:numPr>
      </w:pPr>
      <w:r>
        <w:rPr>
          <w:rStyle w:val="Strong"/>
        </w:rPr>
        <w:t>Do Not Bounce:</w:t>
      </w:r>
      <w:r>
        <w:t xml:space="preserve"> </w:t>
      </w:r>
      <w:r>
        <w:t>Do not send these tickets back to the CS team.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7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owner is contacting us about missing guest reviews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87"/>
        <w:gridCol w:w="3838"/>
        <w:gridCol w:w="3519"/>
      </w:tblGrid>
      <w:tr w:rsidR="00000000">
        <w:trPr>
          <w:divId w:val="182539563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Action</w:t>
            </w:r>
          </w:p>
        </w:tc>
      </w:tr>
      <w:tr w:rsidR="00000000">
        <w:trPr>
          <w:divId w:val="18253956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Active Fraud Penalty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Property received a Fraud Letter within the last 12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Start an FPS conversation. Educate the owner and send to GCF if appropriate</w:t>
            </w:r>
          </w:p>
        </w:tc>
      </w:tr>
      <w:tr w:rsidR="00000000">
        <w:trPr>
          <w:divId w:val="18253956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Unpenalized Fraudulent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Pattern of fraudulent behavior within the last year, but no formal Fraud 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Reply with the General Suspicious Pattern macro</w:t>
            </w:r>
          </w:p>
        </w:tc>
      </w:tr>
      <w:tr w:rsidR="00000000">
        <w:trPr>
          <w:divId w:val="18253956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Minimal or Unclear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Fewer than 3 Suspicious Removals total, OR 3-9 Suspicious Removals with no clear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Reply with the Missing Guest Reviews macro</w:t>
            </w:r>
          </w:p>
        </w:tc>
      </w:tr>
    </w:tbl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Scenario 1: Active Fraud Penalty (Confirmed)</w:t>
      </w:r>
    </w:p>
    <w:p w:rsidR="00A004E2" w:rsidRDefault="00A004E2">
      <w:pPr>
        <w:pStyle w:val="NormalWeb"/>
      </w:pPr>
      <w:r>
        <w:rPr>
          <w:rStyle w:val="Strong"/>
        </w:rPr>
        <w:t>Criteria:</w:t>
      </w:r>
      <w:r>
        <w:t xml:space="preserve"> The property </w:t>
      </w:r>
      <w:r>
        <w:rPr>
          <w:rStyle w:val="Strong"/>
        </w:rPr>
        <w:t>received a Fraud Letter</w:t>
      </w:r>
      <w:r>
        <w:t xml:space="preserve"> within the last 12 months.</w:t>
      </w:r>
    </w:p>
    <w:p w:rsidR="00A004E2" w:rsidRDefault="00A004E2" w:rsidP="00A004E2">
      <w:pPr>
        <w:pStyle w:val="NormalWeb"/>
        <w:numPr>
          <w:ilvl w:val="0"/>
          <w:numId w:val="12"/>
        </w:numPr>
      </w:pPr>
      <w:r>
        <w:rPr>
          <w:rStyle w:val="Strong"/>
        </w:rPr>
        <w:t>Action:</w:t>
      </w:r>
      <w:r>
        <w:t xml:space="preserve"> Start an </w:t>
      </w:r>
      <w:r>
        <w:rPr>
          <w:rStyle w:val="Strong"/>
        </w:rPr>
        <w:t>FPS conversation</w:t>
      </w:r>
      <w:r>
        <w:t>.</w:t>
      </w:r>
    </w:p>
    <w:p w:rsidR="00A004E2" w:rsidRDefault="00A004E2" w:rsidP="00A004E2">
      <w:pPr>
        <w:pStyle w:val="NormalWeb"/>
        <w:numPr>
          <w:ilvl w:val="0"/>
          <w:numId w:val="12"/>
        </w:numPr>
      </w:pPr>
      <w:r>
        <w:rPr>
          <w:rStyle w:val="Strong"/>
        </w:rPr>
        <w:t>Goal:</w:t>
      </w:r>
      <w:r>
        <w:t xml:space="preserve"> Educate the owner on our guidelines and the consequences of fraud. Send to GCF if appropriate.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Scenario 2: Unpenalized Fraudulent Pattern</w:t>
      </w:r>
    </w:p>
    <w:p w:rsidR="00A004E2" w:rsidRDefault="00A004E2">
      <w:pPr>
        <w:pStyle w:val="NormalWeb"/>
      </w:pPr>
      <w:r>
        <w:rPr>
          <w:rStyle w:val="Strong"/>
        </w:rPr>
        <w:t>Criteria:</w:t>
      </w:r>
      <w:r>
        <w:t xml:space="preserve"> You identify a </w:t>
      </w:r>
      <w:r>
        <w:rPr>
          <w:rStyle w:val="Strong"/>
        </w:rPr>
        <w:t>pattern of fraudulent behavior</w:t>
      </w:r>
      <w:r>
        <w:t xml:space="preserve"> </w:t>
      </w:r>
      <w:r>
        <w:t xml:space="preserve">(within the last year), but the property has </w:t>
      </w:r>
      <w:r>
        <w:rPr>
          <w:rStyle w:val="Strong"/>
        </w:rPr>
        <w:t>not</w:t>
      </w:r>
      <w:r>
        <w:t xml:space="preserve"> received a formal Fraud Letter.</w:t>
      </w:r>
    </w:p>
    <w:p w:rsidR="00A004E2" w:rsidRDefault="00A004E2" w:rsidP="00A004E2">
      <w:pPr>
        <w:pStyle w:val="NormalWeb"/>
        <w:numPr>
          <w:ilvl w:val="0"/>
          <w:numId w:val="13"/>
        </w:numPr>
      </w:pPr>
      <w:r>
        <w:rPr>
          <w:rStyle w:val="Strong"/>
        </w:rPr>
        <w:t>Action:</w:t>
      </w:r>
      <w:r>
        <w:t xml:space="preserve"> Reply with the </w:t>
      </w:r>
      <w:r>
        <w:rPr>
          <w:rStyle w:val="Strong"/>
        </w:rPr>
        <w:t>General Suspicious Pattern</w:t>
      </w:r>
      <w:r>
        <w:t xml:space="preserve"> macro.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Scenario 3: Minimal or Unclear Activity</w:t>
      </w:r>
    </w:p>
    <w:p w:rsidR="00A004E2" w:rsidRDefault="00A004E2">
      <w:pPr>
        <w:pStyle w:val="NormalWeb"/>
      </w:pPr>
      <w:r>
        <w:rPr>
          <w:rStyle w:val="Strong"/>
        </w:rPr>
        <w:t>Criteria:</w:t>
      </w:r>
      <w:r>
        <w:t xml:space="preserve"> The property meets either of the following:</w:t>
      </w:r>
    </w:p>
    <w:p w:rsidR="00A004E2" w:rsidRDefault="00A004E2" w:rsidP="00A004E2">
      <w:pPr>
        <w:pStyle w:val="NormalWeb"/>
        <w:numPr>
          <w:ilvl w:val="0"/>
          <w:numId w:val="14"/>
        </w:numPr>
      </w:pPr>
      <w:r>
        <w:t xml:space="preserve">Fewer than </w:t>
      </w:r>
      <w:r>
        <w:rPr>
          <w:rStyle w:val="Strong"/>
        </w:rPr>
        <w:t>3 Suspicious Removals</w:t>
      </w:r>
      <w:r>
        <w:t xml:space="preserve"> total.</w:t>
      </w:r>
    </w:p>
    <w:p w:rsidR="00A004E2" w:rsidRDefault="00A004E2" w:rsidP="00A004E2">
      <w:pPr>
        <w:pStyle w:val="NormalWeb"/>
        <w:numPr>
          <w:ilvl w:val="0"/>
          <w:numId w:val="14"/>
        </w:numPr>
      </w:pPr>
      <w:r>
        <w:t xml:space="preserve">Between </w:t>
      </w:r>
      <w:r>
        <w:rPr>
          <w:rStyle w:val="Strong"/>
        </w:rPr>
        <w:t>3–9 Suspicious Removals</w:t>
      </w:r>
      <w:r>
        <w:t xml:space="preserve">, but you </w:t>
      </w:r>
      <w:r>
        <w:rPr>
          <w:rStyle w:val="Strong"/>
        </w:rPr>
        <w:t>cannot</w:t>
      </w:r>
      <w:r>
        <w:t xml:space="preserve"> detect a clear fraudulent pattern.</w:t>
      </w:r>
    </w:p>
    <w:p w:rsidR="00A004E2" w:rsidRDefault="00A004E2" w:rsidP="00A004E2">
      <w:pPr>
        <w:pStyle w:val="NormalWeb"/>
        <w:numPr>
          <w:ilvl w:val="0"/>
          <w:numId w:val="14"/>
        </w:numPr>
      </w:pPr>
      <w:r>
        <w:rPr>
          <w:rStyle w:val="Strong"/>
        </w:rPr>
        <w:t>Action:</w:t>
      </w:r>
      <w:r>
        <w:t xml:space="preserve"> Reply with the </w:t>
      </w:r>
      <w:r>
        <w:rPr>
          <w:rStyle w:val="Strong"/>
        </w:rPr>
        <w:t>Missing Guest Reviews</w:t>
      </w:r>
      <w:r>
        <w:t xml:space="preserve"> macro.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8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owner is asking about a removed traveler's choice award</w:t>
      </w:r>
    </w:p>
    <w:p w:rsidR="00A004E2" w:rsidRDefault="00A004E2">
      <w:pPr>
        <w:pStyle w:val="NormalWeb"/>
      </w:pPr>
      <w:r>
        <w:rPr>
          <w:rStyle w:val="Strong"/>
        </w:rPr>
        <w:t> </w:t>
      </w:r>
      <w:r>
        <w:t xml:space="preserve">This guide outlines how to </w:t>
      </w:r>
      <w:r>
        <w:t xml:space="preserve">handle inquiries regarding </w:t>
      </w:r>
      <w:r>
        <w:rPr>
          <w:rStyle w:val="Strong"/>
        </w:rPr>
        <w:t>Travelers' Choice (TCH)</w:t>
      </w:r>
      <w:r>
        <w:t xml:space="preserve"> awards, categorized by the reason for the inquiry and necessary actions. Agent should consult the approriate page</w:t>
      </w:r>
      <w:r>
        <w:t xml:space="preserve"> </w:t>
      </w:r>
      <w:hyperlink r:id="rId20" w:history="1">
        <w:r>
          <w:rPr>
            <w:rStyle w:val="Hyperlink"/>
          </w:rPr>
          <w:t>36. Travelers' Choice Awards / TCA</w:t>
        </w:r>
      </w:hyperlink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Award Removed for Fraud</w:t>
      </w:r>
    </w:p>
    <w:p w:rsidR="00A004E2" w:rsidRDefault="00A004E2">
      <w:pPr>
        <w:pStyle w:val="NormalWeb"/>
      </w:pPr>
      <w:r>
        <w:t>If the award was stripped due to a violation of our guidelines:</w:t>
      </w:r>
    </w:p>
    <w:p w:rsidR="00A004E2" w:rsidRDefault="00A004E2" w:rsidP="00A004E2">
      <w:pPr>
        <w:pStyle w:val="NormalWeb"/>
        <w:numPr>
          <w:ilvl w:val="0"/>
          <w:numId w:val="15"/>
        </w:numPr>
      </w:pPr>
      <w:r>
        <w:rPr>
          <w:rStyle w:val="Strong"/>
        </w:rPr>
        <w:t>Action:</w:t>
      </w:r>
      <w:r>
        <w:t xml:space="preserve"> Transition the ticket into an </w:t>
      </w:r>
      <w:r>
        <w:rPr>
          <w:rStyle w:val="Strong"/>
        </w:rPr>
        <w:t>FPS conversation</w:t>
      </w:r>
      <w:r>
        <w:t>.</w:t>
      </w:r>
    </w:p>
    <w:p w:rsidR="00A004E2" w:rsidRDefault="00A004E2" w:rsidP="00A004E2">
      <w:pPr>
        <w:pStyle w:val="NormalWeb"/>
        <w:numPr>
          <w:ilvl w:val="0"/>
          <w:numId w:val="15"/>
        </w:numPr>
      </w:pPr>
      <w:r>
        <w:rPr>
          <w:rStyle w:val="Strong"/>
        </w:rPr>
        <w:t>Goal:</w:t>
      </w:r>
      <w:r>
        <w:t xml:space="preserve"> Inform the owner they </w:t>
      </w:r>
      <w:r>
        <w:t>received a violation letter and educate them on our guidelines.</w:t>
      </w:r>
    </w:p>
    <w:p w:rsidR="00A004E2" w:rsidRDefault="00A004E2" w:rsidP="00A004E2">
      <w:pPr>
        <w:pStyle w:val="NormalWeb"/>
        <w:numPr>
          <w:ilvl w:val="0"/>
          <w:numId w:val="15"/>
        </w:numPr>
      </w:pPr>
      <w:r>
        <w:rPr>
          <w:rStyle w:val="Strong"/>
        </w:rPr>
        <w:t>Macros:</w:t>
      </w:r>
      <w:r>
        <w:t xml:space="preserve"> * </w:t>
      </w:r>
      <w:r>
        <w:rPr>
          <w:rStyle w:val="HTMLCode"/>
        </w:rPr>
        <w:t>Travelers' Choice::Removed for Fraud (Boosting)</w:t>
      </w:r>
    </w:p>
    <w:p w:rsidR="00A004E2" w:rsidRDefault="00A004E2" w:rsidP="00A004E2">
      <w:pPr>
        <w:pStyle w:val="NormalWeb"/>
        <w:numPr>
          <w:ilvl w:val="1"/>
          <w:numId w:val="15"/>
        </w:numPr>
      </w:pPr>
      <w:r>
        <w:rPr>
          <w:rStyle w:val="HTMLCode"/>
        </w:rPr>
        <w:t>Travelers' Choice::Removed for Fraud (Vandalism)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Non-Fraud Issues &amp; Escalations</w:t>
      </w:r>
    </w:p>
    <w:p w:rsidR="00A004E2" w:rsidRDefault="00A004E2">
      <w:pPr>
        <w:pStyle w:val="NormalWeb"/>
      </w:pPr>
      <w:r>
        <w:t xml:space="preserve">Escalate the ticket to </w:t>
      </w:r>
      <w:r>
        <w:rPr>
          <w:rStyle w:val="Strong"/>
        </w:rPr>
        <w:t>Tier 2</w:t>
      </w:r>
      <w:r>
        <w:t xml:space="preserve"> in the following specific scenarios:</w:t>
      </w:r>
    </w:p>
    <w:p w:rsidR="00A004E2" w:rsidRDefault="00A004E2" w:rsidP="00A004E2">
      <w:pPr>
        <w:pStyle w:val="NormalWeb"/>
        <w:numPr>
          <w:ilvl w:val="0"/>
          <w:numId w:val="16"/>
        </w:numPr>
      </w:pPr>
      <w:r>
        <w:rPr>
          <w:rStyle w:val="Strong"/>
        </w:rPr>
        <w:t>Restoration Needed:</w:t>
      </w:r>
      <w:r>
        <w:t xml:space="preserve"> The award was dropped for non-fraud reasons (e.g., a restaurant changed category to an attraction) or the property was found innocent of fraud.</w:t>
      </w:r>
    </w:p>
    <w:p w:rsidR="00A004E2" w:rsidRDefault="00A004E2" w:rsidP="00A004E2">
      <w:pPr>
        <w:pStyle w:val="NormalWeb"/>
        <w:numPr>
          <w:ilvl w:val="0"/>
          <w:numId w:val="16"/>
        </w:numPr>
      </w:pPr>
      <w:r>
        <w:rPr>
          <w:rStyle w:val="Strong"/>
        </w:rPr>
        <w:t>Prohibited Sales:</w:t>
      </w:r>
      <w:r>
        <w:t xml:space="preserve"> You discover </w:t>
      </w:r>
      <w:r>
        <w:t>the sale of fake Travelers' Choice awards on third-party sites like eBay.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General Inquiries (No Fraud Involved)</w:t>
      </w:r>
    </w:p>
    <w:p w:rsidR="00A004E2" w:rsidRDefault="00A004E2">
      <w:pPr>
        <w:pStyle w:val="NormalWeb"/>
      </w:pPr>
      <w:r>
        <w:t>If the owner has general questions about the award, use the corresponding macro: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344"/>
        <w:gridCol w:w="6000"/>
      </w:tblGrid>
      <w:tr w:rsidR="00000000">
        <w:trPr>
          <w:divId w:val="3322966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Owner's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 Macro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Eligibility:</w:t>
            </w:r>
            <w:r>
              <w:t xml:space="preserve"> "How do I qualify?"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- Criteria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Promotion:</w:t>
            </w:r>
            <w:r>
              <w:t xml:space="preserve"> "How do I share my win?"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- How to Promote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Technical:</w:t>
            </w:r>
            <w:r>
              <w:t xml:space="preserve"> "The widget code is broken."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- Widget Broken Code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Status:</w:t>
            </w:r>
            <w:r>
              <w:t xml:space="preserve"> "Why didn't I win?"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- Did not win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Best of the Best:</w:t>
            </w:r>
            <w:r>
              <w:t xml:space="preserve"> "</w:t>
            </w:r>
            <w:r>
              <w:t>Why didn't I win the top tier?"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Best of the Best - Did not win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Promoting Best of the Best: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Best of the Best - How to promote it</w:t>
            </w:r>
          </w:p>
        </w:tc>
      </w:tr>
      <w:tr w:rsidR="00000000">
        <w:trPr>
          <w:divId w:val="332296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Strong"/>
              </w:rPr>
              <w:t>Certificates:</w:t>
            </w:r>
            <w:r>
              <w:t xml:space="preserve"> Requesting a printable version.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rPr>
                <w:rStyle w:val="HTMLCode"/>
              </w:rPr>
              <w:t>Owner::TCH Best of the Best - How to promote it</w:t>
            </w:r>
            <w:r>
              <w:t xml:space="preserve"> OR </w:t>
            </w:r>
            <w:r>
              <w:rPr>
                <w:rStyle w:val="HTMLCode"/>
              </w:rPr>
              <w:t>Owner::TCH - How to Promote</w:t>
            </w:r>
          </w:p>
        </w:tc>
      </w:tr>
    </w:tbl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29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Test reviews</w:t>
      </w:r>
    </w:p>
    <w:p w:rsidR="00A004E2" w:rsidRDefault="00A004E2">
      <w:pPr>
        <w:pStyle w:val="NormalWeb"/>
      </w:pPr>
      <w:r>
        <w:t xml:space="preserve">In rare cases, an owner may submit a review as a technical test. We do </w:t>
      </w:r>
      <w:r>
        <w:rPr>
          <w:rStyle w:val="Strong"/>
        </w:rPr>
        <w:t>not</w:t>
      </w:r>
      <w:r>
        <w:t xml:space="preserve"> want to penalize the property if the intent was clearly non-fraudulent.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Eligibility Criteria</w:t>
      </w:r>
    </w:p>
    <w:p w:rsidR="00A004E2" w:rsidRDefault="00A004E2">
      <w:pPr>
        <w:pStyle w:val="NormalWeb"/>
      </w:pPr>
      <w:r>
        <w:t xml:space="preserve">To treat a review as a "test" </w:t>
      </w:r>
      <w:r>
        <w:t>rather than fraud, it must meet these strict requirements:</w:t>
      </w:r>
    </w:p>
    <w:p w:rsidR="00A004E2" w:rsidRDefault="00A004E2" w:rsidP="00A004E2">
      <w:pPr>
        <w:pStyle w:val="NormalWeb"/>
        <w:numPr>
          <w:ilvl w:val="0"/>
          <w:numId w:val="17"/>
        </w:numPr>
      </w:pPr>
      <w:r>
        <w:rPr>
          <w:rStyle w:val="Strong"/>
        </w:rPr>
        <w:t>Explicit Intent:</w:t>
      </w:r>
      <w:r>
        <w:t xml:space="preserve"> The word </w:t>
      </w:r>
      <w:r>
        <w:rPr>
          <w:rStyle w:val="Strong"/>
        </w:rPr>
        <w:t>"test"</w:t>
      </w:r>
      <w:r>
        <w:t xml:space="preserve"> or similar must be written directly in the body or subject line of the review.</w:t>
      </w:r>
    </w:p>
    <w:p w:rsidR="00A004E2" w:rsidRDefault="00A004E2" w:rsidP="00A004E2">
      <w:pPr>
        <w:pStyle w:val="NormalWeb"/>
        <w:numPr>
          <w:ilvl w:val="0"/>
          <w:numId w:val="17"/>
        </w:numPr>
      </w:pPr>
      <w:r>
        <w:rPr>
          <w:rStyle w:val="Strong"/>
        </w:rPr>
        <w:t>No Deception:</w:t>
      </w:r>
      <w:r>
        <w:t xml:space="preserve"> It must be immediately obvious from the text that it is not a fake guest review.</w:t>
      </w:r>
    </w:p>
    <w:p w:rsidR="00A004E2" w:rsidRDefault="00A004E2">
      <w:pPr>
        <w:pStyle w:val="NormalWeb"/>
        <w:divId w:val="671030406"/>
      </w:pPr>
      <w:r>
        <w:t>Do not confuse this with the common excuse: "I was testing your system." If the review text looks like a real guest review, it remains a Fraud removal.</w:t>
      </w:r>
    </w:p>
    <w:p w:rsidR="00A004E2" w:rsidRDefault="00A004E2">
      <w:pPr>
        <w:pStyle w:val="NormalWeb"/>
        <w:ind w:left="720" w:right="720"/>
        <w:divId w:val="627785642"/>
      </w:pPr>
      <w:r>
        <w:rPr>
          <w:rStyle w:val="Strong"/>
        </w:rPr>
        <w:t>Warning:</w:t>
      </w:r>
      <w:r>
        <w:t xml:space="preserve"> Do </w:t>
      </w:r>
      <w:r>
        <w:rPr>
          <w:rStyle w:val="Strong"/>
        </w:rPr>
        <w:t>not</w:t>
      </w:r>
      <w:r>
        <w:t xml:space="preserve"> confuse this with the common excuse: </w:t>
      </w:r>
      <w:r>
        <w:rPr>
          <w:rStyle w:val="Emphasis"/>
        </w:rPr>
        <w:t>"I was testing your system."</w:t>
      </w:r>
      <w:r>
        <w:t xml:space="preserve"> </w:t>
      </w:r>
      <w:r>
        <w:t xml:space="preserve">If the review text looks like a real guest review, it remains a </w:t>
      </w:r>
      <w:r>
        <w:rPr>
          <w:rStyle w:val="Strong"/>
        </w:rPr>
        <w:t>Fraud</w:t>
      </w:r>
      <w:r>
        <w:t xml:space="preserve"> removal.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Required Action</w:t>
      </w:r>
    </w:p>
    <w:p w:rsidR="00A004E2" w:rsidRDefault="00A004E2">
      <w:pPr>
        <w:pStyle w:val="NormalWeb"/>
      </w:pPr>
      <w:r>
        <w:t>If the review meets the criteria above, handle it similarly to OSM or ORM cases:</w:t>
      </w:r>
    </w:p>
    <w:p w:rsidR="00A004E2" w:rsidRDefault="00A004E2" w:rsidP="00A004E2">
      <w:pPr>
        <w:pStyle w:val="NormalWeb"/>
        <w:numPr>
          <w:ilvl w:val="0"/>
          <w:numId w:val="18"/>
        </w:numPr>
      </w:pPr>
      <w:r>
        <w:rPr>
          <w:rStyle w:val="Strong"/>
        </w:rPr>
        <w:t>Downgrade the Review:</w:t>
      </w:r>
      <w:r>
        <w:t xml:space="preserve"> Set the removal type to </w:t>
      </w:r>
      <w:r>
        <w:rPr>
          <w:rStyle w:val="Strong"/>
        </w:rPr>
        <w:t>"Regular Removal - other."</w:t>
      </w:r>
    </w:p>
    <w:p w:rsidR="00A004E2" w:rsidRDefault="00A004E2" w:rsidP="00A004E2">
      <w:pPr>
        <w:pStyle w:val="NormalWeb"/>
        <w:numPr>
          <w:ilvl w:val="0"/>
          <w:numId w:val="18"/>
        </w:numPr>
      </w:pPr>
      <w:r>
        <w:rPr>
          <w:rStyle w:val="Strong"/>
        </w:rPr>
        <w:t>Send Response:</w:t>
      </w:r>
      <w:r>
        <w:t xml:space="preserve"> Do not use a macro; this requires a </w:t>
      </w:r>
      <w:r>
        <w:rPr>
          <w:rStyle w:val="Strong"/>
        </w:rPr>
        <w:t>freehanded</w:t>
      </w:r>
      <w:r>
        <w:t xml:space="preserve"> response explaining why it was removed.</w:t>
      </w:r>
    </w:p>
    <w:p w:rsidR="00A004E2" w:rsidRDefault="00A004E2">
      <w:pPr>
        <w:pStyle w:val="NormalWeb"/>
      </w:pPr>
      <w:r>
        <w:rPr>
          <w:rStyle w:val="Emphasis"/>
        </w:rPr>
        <w:t>For a clear reference on how to draft this response, see</w:t>
      </w:r>
      <w:hyperlink r:id="rId21" w:history="1">
        <w:r>
          <w:rPr>
            <w:rStyle w:val="Strong"/>
            <w:color w:val="0000FF"/>
            <w:u w:val="single"/>
          </w:rPr>
          <w:t xml:space="preserve"> ZD Ticket 530438</w:t>
        </w:r>
      </w:hyperlink>
      <w:r>
        <w:rPr>
          <w:rStyle w:val="Strong"/>
        </w:rPr>
        <w:t>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30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Penalties caused by incorrect removals</w:t>
      </w:r>
    </w:p>
    <w:p w:rsidR="00A004E2" w:rsidRDefault="00A004E2">
      <w:pPr>
        <w:pStyle w:val="NormalWeb"/>
      </w:pPr>
      <w:r>
        <w:t>This guide explains how to handle a situation where a fraud penalty was triggered by a removal that you believe was made in error.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Criteria for Overturning a Penalty</w:t>
      </w:r>
    </w:p>
    <w:p w:rsidR="00A004E2" w:rsidRDefault="00A004E2">
      <w:pPr>
        <w:pStyle w:val="NormalWeb"/>
      </w:pPr>
      <w:r>
        <w:t xml:space="preserve">You may only reverse a fraud removal if you meet </w:t>
      </w:r>
      <w:r>
        <w:rPr>
          <w:rStyle w:val="Strong"/>
        </w:rPr>
        <w:t>all</w:t>
      </w:r>
      <w:r>
        <w:t xml:space="preserve"> the following conditions:</w:t>
      </w:r>
    </w:p>
    <w:p w:rsidR="00A004E2" w:rsidRDefault="00A004E2" w:rsidP="00A004E2">
      <w:pPr>
        <w:pStyle w:val="NormalWeb"/>
        <w:numPr>
          <w:ilvl w:val="0"/>
          <w:numId w:val="19"/>
        </w:numPr>
      </w:pPr>
      <w:r>
        <w:rPr>
          <w:rStyle w:val="Strong"/>
        </w:rPr>
        <w:t>Total Certainty:</w:t>
      </w:r>
      <w:r>
        <w:t xml:space="preserve"> You are </w:t>
      </w:r>
      <w:r>
        <w:rPr>
          <w:rStyle w:val="Strong"/>
        </w:rPr>
        <w:t>100% sure</w:t>
      </w:r>
      <w:r>
        <w:t xml:space="preserve"> the removal was incorrect (e.g., a clear analyst error or an incorrect automated filter trigger).</w:t>
      </w:r>
    </w:p>
    <w:p w:rsidR="00A004E2" w:rsidRDefault="00A004E2" w:rsidP="00A004E2">
      <w:pPr>
        <w:pStyle w:val="NormalWeb"/>
        <w:numPr>
          <w:ilvl w:val="0"/>
          <w:numId w:val="19"/>
        </w:numPr>
      </w:pPr>
      <w:r>
        <w:rPr>
          <w:rStyle w:val="Strong"/>
        </w:rPr>
        <w:t>Zero Suspicion:</w:t>
      </w:r>
      <w:r>
        <w:t xml:space="preserve"> There is absolutely no suspicious activity related to the review.</w:t>
      </w:r>
    </w:p>
    <w:p w:rsidR="00A004E2" w:rsidRDefault="00A004E2" w:rsidP="00A004E2">
      <w:pPr>
        <w:pStyle w:val="NormalWeb"/>
        <w:numPr>
          <w:ilvl w:val="0"/>
          <w:numId w:val="19"/>
        </w:numPr>
      </w:pPr>
      <w:r>
        <w:rPr>
          <w:rStyle w:val="Strong"/>
        </w:rPr>
        <w:t>Non-INV Removal:</w:t>
      </w:r>
      <w:r>
        <w:t xml:space="preserve"> The removal was </w:t>
      </w:r>
      <w:r>
        <w:rPr>
          <w:rStyle w:val="Strong"/>
        </w:rPr>
        <w:t>not</w:t>
      </w:r>
      <w:r>
        <w:t xml:space="preserve"> made by the Investigations Team (INV).</w:t>
      </w:r>
    </w:p>
    <w:p w:rsidR="00A004E2" w:rsidRDefault="00A004E2">
      <w:pPr>
        <w:pStyle w:val="NormalWeb"/>
        <w:ind w:left="720" w:right="720"/>
        <w:divId w:val="840051161"/>
      </w:pPr>
      <w:r>
        <w:rPr>
          <w:rStyle w:val="Strong"/>
        </w:rPr>
        <w:t>Important:</w:t>
      </w:r>
      <w:r>
        <w:t xml:space="preserve"> Agents are </w:t>
      </w:r>
      <w:r>
        <w:rPr>
          <w:rStyle w:val="Strong"/>
        </w:rPr>
        <w:t>never</w:t>
      </w:r>
      <w:r>
        <w:t xml:space="preserve"> permitted to overturn removals made by the INV Team. You can identify INV removals by checking the URD handles found </w:t>
      </w:r>
      <w:r>
        <w:rPr>
          <w:rStyle w:val="Strong"/>
        </w:rPr>
        <w:t>[here]</w:t>
      </w:r>
      <w:r>
        <w:t xml:space="preserve">. If you suspect an INV error, you must </w:t>
      </w:r>
      <w:r>
        <w:rPr>
          <w:rStyle w:val="Strong"/>
        </w:rPr>
        <w:t>escalate to Tier 2</w:t>
      </w:r>
      <w:r>
        <w:t>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Corrective Actions</w:t>
      </w:r>
    </w:p>
    <w:p w:rsidR="00A004E2" w:rsidRDefault="00A004E2">
      <w:pPr>
        <w:pStyle w:val="NormalWeb"/>
      </w:pPr>
      <w:r>
        <w:t>If the criteria above are met and you are proceeding with the correction, follow these three steps:</w:t>
      </w:r>
    </w:p>
    <w:p w:rsidR="00A004E2" w:rsidRDefault="00A004E2" w:rsidP="00A004E2">
      <w:pPr>
        <w:pStyle w:val="NormalWeb"/>
        <w:numPr>
          <w:ilvl w:val="0"/>
          <w:numId w:val="20"/>
        </w:numPr>
      </w:pPr>
      <w:r>
        <w:rPr>
          <w:rStyle w:val="Strong"/>
        </w:rPr>
        <w:t>Update the Review:</w:t>
      </w:r>
      <w:r>
        <w:t xml:space="preserve"> Downgrade the review status to </w:t>
      </w:r>
      <w:r>
        <w:rPr>
          <w:rStyle w:val="Strong"/>
        </w:rPr>
        <w:t>Moderation - Other</w:t>
      </w:r>
      <w:r>
        <w:t>.</w:t>
      </w:r>
    </w:p>
    <w:p w:rsidR="00A004E2" w:rsidRDefault="00A004E2" w:rsidP="00A004E2">
      <w:pPr>
        <w:pStyle w:val="NormalWeb"/>
        <w:numPr>
          <w:ilvl w:val="0"/>
          <w:numId w:val="20"/>
        </w:numPr>
      </w:pPr>
      <w:r>
        <w:rPr>
          <w:rStyle w:val="Strong"/>
        </w:rPr>
        <w:t>Notify the Owner:</w:t>
      </w:r>
      <w:r>
        <w:t xml:space="preserve"> </w:t>
      </w:r>
      <w:r>
        <w:t xml:space="preserve">Respond using the </w:t>
      </w:r>
      <w:r>
        <w:rPr>
          <w:rStyle w:val="Strong"/>
        </w:rPr>
        <w:t>"Fraud Letter Mistakenly Sent"</w:t>
      </w:r>
      <w:r>
        <w:t xml:space="preserve"> macro.</w:t>
      </w:r>
    </w:p>
    <w:p w:rsidR="00A004E2" w:rsidRDefault="00A004E2" w:rsidP="00A004E2">
      <w:pPr>
        <w:pStyle w:val="NormalWeb"/>
        <w:numPr>
          <w:ilvl w:val="0"/>
          <w:numId w:val="20"/>
        </w:numPr>
      </w:pPr>
      <w:r>
        <w:rPr>
          <w:rStyle w:val="Strong"/>
        </w:rPr>
        <w:t>Document the Change:</w:t>
      </w:r>
      <w:r>
        <w:t xml:space="preserve"> You </w:t>
      </w:r>
      <w:r>
        <w:rPr>
          <w:rStyle w:val="Strong"/>
        </w:rPr>
        <w:t>must</w:t>
      </w:r>
      <w:r>
        <w:t xml:space="preserve"> leave a detailed note in the </w:t>
      </w:r>
      <w:r>
        <w:rPr>
          <w:rStyle w:val="Strong"/>
        </w:rPr>
        <w:t>Location Center</w:t>
      </w:r>
      <w:r>
        <w:t xml:space="preserve"> explaining why the penalty was overturned.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31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General advice for FPS tickets:</w:t>
      </w:r>
    </w:p>
    <w:p w:rsidR="00A004E2" w:rsidRDefault="00A004E2">
      <w:pPr>
        <w:pStyle w:val="NormalWeb"/>
      </w:pPr>
      <w:r>
        <w:t xml:space="preserve">This guide explains how to handle owner admissions of fraud and how to identify </w:t>
      </w:r>
      <w:r>
        <w:rPr>
          <w:rStyle w:val="Strong"/>
        </w:rPr>
        <w:t>Search Engine Optimization (SEO)</w:t>
      </w:r>
      <w:r>
        <w:t xml:space="preserve"> patterns in reviews.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Owner Admission of Fraud</w:t>
      </w:r>
    </w:p>
    <w:p w:rsidR="00A004E2" w:rsidRDefault="00A004E2">
      <w:pPr>
        <w:pStyle w:val="NormalWeb"/>
        <w:divId w:val="1775396430"/>
      </w:pPr>
      <w:r>
        <w:t>We do not penalize properties for violations they voluntarily disclose that we were previously unaware of.</w:t>
      </w:r>
    </w:p>
    <w:p w:rsidR="00A004E2" w:rsidRDefault="00A004E2">
      <w:pPr>
        <w:pStyle w:val="NormalWeb"/>
      </w:pPr>
      <w:r>
        <w:t>If an owner admits to additional fraudulent reviews that are currently published:</w:t>
      </w:r>
    </w:p>
    <w:p w:rsidR="00A004E2" w:rsidRDefault="00A004E2" w:rsidP="00A004E2">
      <w:pPr>
        <w:pStyle w:val="NormalWeb"/>
        <w:numPr>
          <w:ilvl w:val="0"/>
          <w:numId w:val="21"/>
        </w:numPr>
      </w:pPr>
      <w:r>
        <w:rPr>
          <w:rStyle w:val="Strong"/>
        </w:rPr>
        <w:t>Action:</w:t>
      </w:r>
      <w:r>
        <w:t xml:space="preserve"> Remove the reviews as </w:t>
      </w:r>
      <w:r>
        <w:rPr>
          <w:rStyle w:val="Strong"/>
        </w:rPr>
        <w:t>Suspected Boosting</w:t>
      </w:r>
      <w:r>
        <w:t>.</w:t>
      </w:r>
    </w:p>
    <w:p w:rsidR="00A004E2" w:rsidRDefault="00A004E2" w:rsidP="00A004E2">
      <w:pPr>
        <w:pStyle w:val="NormalWeb"/>
        <w:numPr>
          <w:ilvl w:val="0"/>
          <w:numId w:val="21"/>
        </w:numPr>
      </w:pPr>
      <w:r>
        <w:rPr>
          <w:rStyle w:val="Strong"/>
        </w:rPr>
        <w:t>Documentation:</w:t>
      </w:r>
      <w:r>
        <w:t xml:space="preserve"> Leave a note in the </w:t>
      </w:r>
      <w:r>
        <w:rPr>
          <w:rStyle w:val="Strong"/>
        </w:rPr>
        <w:t>URD</w:t>
      </w:r>
      <w:r>
        <w:t xml:space="preserve"> stating that these were not removed as "Boosting" because the owner self-reported them.</w:t>
      </w:r>
    </w:p>
    <w:p w:rsidR="00A004E2" w:rsidRDefault="00A004E2" w:rsidP="00A004E2">
      <w:pPr>
        <w:pStyle w:val="NormalWeb"/>
        <w:numPr>
          <w:ilvl w:val="0"/>
          <w:numId w:val="21"/>
        </w:numPr>
      </w:pPr>
      <w:r>
        <w:rPr>
          <w:rStyle w:val="Strong"/>
        </w:rPr>
        <w:t>Policy:</w:t>
      </w:r>
      <w:r>
        <w:t xml:space="preserve"> We do </w:t>
      </w:r>
      <w:r>
        <w:rPr>
          <w:rStyle w:val="Strong"/>
        </w:rPr>
        <w:t>not</w:t>
      </w:r>
      <w:r>
        <w:t xml:space="preserve"> penalize properties for violations they voluntarily disclose that we were previously unaware of.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Identifying SEO Strategies</w:t>
      </w:r>
    </w:p>
    <w:p w:rsidR="00A004E2" w:rsidRDefault="00A004E2">
      <w:pPr>
        <w:pStyle w:val="NormalWeb"/>
      </w:pPr>
      <w:r>
        <w:t xml:space="preserve">Before suggesting to an owner that their violations are related to </w:t>
      </w:r>
      <w:r>
        <w:rPr>
          <w:rStyle w:val="Strong"/>
        </w:rPr>
        <w:t>SEO (Search Engine Optimization)</w:t>
      </w:r>
      <w:r>
        <w:t xml:space="preserve">, you must </w:t>
      </w:r>
      <w:r>
        <w:t>confirm a clear pattern.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What is SEO in Reviews?</w:t>
      </w:r>
    </w:p>
    <w:p w:rsidR="00A004E2" w:rsidRDefault="00A004E2">
      <w:pPr>
        <w:pStyle w:val="NormalWeb"/>
      </w:pPr>
      <w:r>
        <w:t>In this context, SEO involves writing reviews with specific keywords to trick search engines (like Google) into ranking the property higher in search results.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Key Indicators of an SEO Pattern:</w:t>
      </w:r>
    </w:p>
    <w:p w:rsidR="00A004E2" w:rsidRDefault="00A004E2" w:rsidP="00A004E2">
      <w:pPr>
        <w:pStyle w:val="NormalWeb"/>
        <w:numPr>
          <w:ilvl w:val="0"/>
          <w:numId w:val="22"/>
        </w:numPr>
      </w:pPr>
      <w:r>
        <w:rPr>
          <w:rStyle w:val="Strong"/>
        </w:rPr>
        <w:t>Keyword Stuffing:</w:t>
      </w:r>
      <w:r>
        <w:t xml:space="preserve"> Using specific "location + category" phrases, such as:</w:t>
      </w:r>
    </w:p>
    <w:p w:rsidR="00A004E2" w:rsidRDefault="00A004E2" w:rsidP="00A004E2">
      <w:pPr>
        <w:pStyle w:val="NormalWeb"/>
        <w:numPr>
          <w:ilvl w:val="1"/>
          <w:numId w:val="22"/>
        </w:numPr>
      </w:pPr>
      <w:r>
        <w:rPr>
          <w:rStyle w:val="Emphasis"/>
        </w:rPr>
        <w:t>"Best restaurant in West London"</w:t>
      </w:r>
    </w:p>
    <w:p w:rsidR="00A004E2" w:rsidRDefault="00A004E2" w:rsidP="00A004E2">
      <w:pPr>
        <w:pStyle w:val="NormalWeb"/>
        <w:numPr>
          <w:ilvl w:val="1"/>
          <w:numId w:val="22"/>
        </w:numPr>
      </w:pPr>
      <w:r>
        <w:rPr>
          <w:rStyle w:val="Emphasis"/>
        </w:rPr>
        <w:t>"Vegan restaurant in Marrakech"</w:t>
      </w:r>
    </w:p>
    <w:p w:rsidR="00A004E2" w:rsidRDefault="00A004E2" w:rsidP="00A004E2">
      <w:pPr>
        <w:pStyle w:val="NormalWeb"/>
        <w:numPr>
          <w:ilvl w:val="1"/>
          <w:numId w:val="22"/>
        </w:numPr>
      </w:pPr>
      <w:r>
        <w:rPr>
          <w:rStyle w:val="Emphasis"/>
        </w:rPr>
        <w:t>"Family-friendly hotel in Central Paris"</w:t>
      </w:r>
    </w:p>
    <w:p w:rsidR="00A004E2" w:rsidRDefault="00A004E2" w:rsidP="00A004E2">
      <w:pPr>
        <w:pStyle w:val="NormalWeb"/>
        <w:numPr>
          <w:ilvl w:val="0"/>
          <w:numId w:val="22"/>
        </w:numPr>
      </w:pPr>
      <w:r>
        <w:rPr>
          <w:rStyle w:val="Strong"/>
        </w:rPr>
        <w:t>Repetitive Phrasing:</w:t>
      </w:r>
      <w:r>
        <w:t xml:space="preserve"> Mentioning </w:t>
      </w:r>
      <w:r>
        <w:t xml:space="preserve">the property’s full name and location multiple times within a single review (e.g., repeating </w:t>
      </w:r>
      <w:r>
        <w:rPr>
          <w:rStyle w:val="Emphasis"/>
        </w:rPr>
        <w:t>"The Marriott Hotel in London"</w:t>
      </w:r>
      <w:r>
        <w:t xml:space="preserve"> in every sentence).</w:t>
      </w:r>
    </w:p>
    <w:p w:rsidR="00A004E2" w:rsidRDefault="00A004E2">
      <w:pPr>
        <w:pStyle w:val="Heading4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 "Pattern" Rule:</w:t>
      </w:r>
    </w:p>
    <w:p w:rsidR="00A004E2" w:rsidRDefault="00A004E2" w:rsidP="00A004E2">
      <w:pPr>
        <w:pStyle w:val="NormalWeb"/>
        <w:numPr>
          <w:ilvl w:val="0"/>
          <w:numId w:val="23"/>
        </w:numPr>
      </w:pPr>
      <w:r>
        <w:rPr>
          <w:rStyle w:val="Strong"/>
        </w:rPr>
        <w:t>Check for frequency:</w:t>
      </w:r>
      <w:r>
        <w:t xml:space="preserve"> An SEO strategy is defined by a </w:t>
      </w:r>
      <w:r>
        <w:rPr>
          <w:rStyle w:val="Strong"/>
        </w:rPr>
        <w:t>pattern</w:t>
      </w:r>
      <w:r>
        <w:t xml:space="preserve"> across multiple reviews.</w:t>
      </w:r>
    </w:p>
    <w:p w:rsidR="00A004E2" w:rsidRDefault="00A004E2" w:rsidP="00A004E2">
      <w:pPr>
        <w:pStyle w:val="NormalWeb"/>
        <w:numPr>
          <w:ilvl w:val="0"/>
          <w:numId w:val="23"/>
        </w:numPr>
      </w:pPr>
      <w:r>
        <w:rPr>
          <w:rStyle w:val="Strong"/>
        </w:rPr>
        <w:t>One-off cases:</w:t>
      </w:r>
      <w:r>
        <w:t xml:space="preserve"> If only </w:t>
      </w:r>
      <w:r>
        <w:rPr>
          <w:rStyle w:val="Strong"/>
        </w:rPr>
        <w:t>one</w:t>
      </w:r>
      <w:r>
        <w:t xml:space="preserve"> fraudulent review contains these phrases, do </w:t>
      </w:r>
      <w:r>
        <w:rPr>
          <w:rStyle w:val="Strong"/>
        </w:rPr>
        <w:t>not</w:t>
      </w:r>
      <w:r>
        <w:t xml:space="preserve"> label it as an SEO effort.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32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Default owner–setting a default owner in the location center</w:t>
      </w:r>
    </w:p>
    <w:p w:rsidR="00A004E2" w:rsidRDefault="00A004E2">
      <w:pPr>
        <w:pStyle w:val="NormalWeb"/>
      </w:pPr>
      <w:r>
        <w:t>This part outlines how to handle owner requests regarding email correspondence and the "</w:t>
      </w:r>
      <w:r>
        <w:t>Default Owner" setting.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Updating the Preferred Contact Email</w:t>
      </w:r>
    </w:p>
    <w:p w:rsidR="00A004E2" w:rsidRDefault="00A004E2">
      <w:pPr>
        <w:pStyle w:val="NormalWeb"/>
      </w:pPr>
      <w:r>
        <w:t>If an owner claims they did not receive a letter and requests that future correspondence be sent to a specific email address:</w:t>
      </w:r>
    </w:p>
    <w:p w:rsidR="00A004E2" w:rsidRDefault="00A004E2" w:rsidP="00A004E2">
      <w:pPr>
        <w:pStyle w:val="NormalWeb"/>
        <w:numPr>
          <w:ilvl w:val="0"/>
          <w:numId w:val="24"/>
        </w:numPr>
      </w:pPr>
      <w:r>
        <w:rPr>
          <w:rStyle w:val="Strong"/>
        </w:rPr>
        <w:t>Verify Registration:</w:t>
      </w:r>
      <w:r>
        <w:t xml:space="preserve"> Ensure the requested email is already a </w:t>
      </w:r>
      <w:r>
        <w:rPr>
          <w:rStyle w:val="Strong"/>
        </w:rPr>
        <w:t>registered and verified owner</w:t>
      </w:r>
      <w:r>
        <w:t>.</w:t>
      </w:r>
    </w:p>
    <w:p w:rsidR="00A004E2" w:rsidRDefault="00A004E2" w:rsidP="00A004E2">
      <w:pPr>
        <w:pStyle w:val="NormalWeb"/>
        <w:numPr>
          <w:ilvl w:val="0"/>
          <w:numId w:val="24"/>
        </w:numPr>
      </w:pPr>
      <w:r>
        <w:rPr>
          <w:rStyle w:val="Strong"/>
        </w:rPr>
        <w:t>If Unregistered:</w:t>
      </w:r>
      <w:r>
        <w:t xml:space="preserve"> Do not update the settings. Instead:</w:t>
      </w:r>
    </w:p>
    <w:p w:rsidR="00A004E2" w:rsidRDefault="00A004E2" w:rsidP="00A004E2">
      <w:pPr>
        <w:pStyle w:val="NormalWeb"/>
        <w:numPr>
          <w:ilvl w:val="1"/>
          <w:numId w:val="24"/>
        </w:numPr>
      </w:pPr>
      <w:r>
        <w:t>Inform them they must register and verify the email first.</w:t>
      </w:r>
    </w:p>
    <w:p w:rsidR="00A004E2" w:rsidRDefault="00A004E2" w:rsidP="00A004E2">
      <w:pPr>
        <w:pStyle w:val="NormalWeb"/>
        <w:numPr>
          <w:ilvl w:val="1"/>
          <w:numId w:val="24"/>
        </w:numPr>
      </w:pPr>
      <w:r>
        <w:t xml:space="preserve">Send the </w:t>
      </w:r>
      <w:r>
        <w:rPr>
          <w:rStyle w:val="Strong"/>
        </w:rPr>
        <w:t>"Owner is Not Yet Registered"</w:t>
      </w:r>
      <w:r>
        <w:t xml:space="preserve"> macro.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Setting a "Default Owner"</w:t>
      </w:r>
    </w:p>
    <w:p w:rsidR="00A004E2" w:rsidRDefault="00A004E2">
      <w:pPr>
        <w:pStyle w:val="NormalWeb"/>
      </w:pPr>
      <w:r>
        <w:t xml:space="preserve">The </w:t>
      </w:r>
      <w:r>
        <w:rPr>
          <w:rStyle w:val="Strong"/>
        </w:rPr>
        <w:t>Default Owner</w:t>
      </w:r>
      <w:r>
        <w:t xml:space="preserve"> is the specific </w:t>
      </w:r>
      <w:r>
        <w:t>email address that will receive all future official correspondence.</w:t>
      </w:r>
    </w:p>
    <w:p w:rsidR="00A004E2" w:rsidRDefault="00A004E2" w:rsidP="00A004E2">
      <w:pPr>
        <w:pStyle w:val="NormalWeb"/>
        <w:numPr>
          <w:ilvl w:val="0"/>
          <w:numId w:val="25"/>
        </w:numPr>
      </w:pPr>
      <w:r>
        <w:rPr>
          <w:rStyle w:val="Strong"/>
        </w:rPr>
        <w:t>Requirement:</w:t>
      </w:r>
      <w:r>
        <w:t xml:space="preserve"> Only set a default owner if the property </w:t>
      </w:r>
      <w:r>
        <w:rPr>
          <w:rStyle w:val="Strong"/>
        </w:rPr>
        <w:t>explicitly asks</w:t>
      </w:r>
      <w:r>
        <w:t xml:space="preserve"> for it or confirms a preferred email.</w:t>
      </w:r>
    </w:p>
    <w:p w:rsidR="00A004E2" w:rsidRDefault="00A004E2" w:rsidP="00A004E2">
      <w:pPr>
        <w:pStyle w:val="NormalWeb"/>
        <w:numPr>
          <w:ilvl w:val="0"/>
          <w:numId w:val="25"/>
        </w:numPr>
      </w:pPr>
      <w:r>
        <w:rPr>
          <w:rStyle w:val="Strong"/>
        </w:rPr>
        <w:t>Proactive Approach:</w:t>
      </w:r>
      <w:r>
        <w:t xml:space="preserve"> If an owner is frustrated about missing letters, you may ask: </w:t>
      </w:r>
      <w:r>
        <w:rPr>
          <w:rStyle w:val="Emphasis"/>
        </w:rPr>
        <w:t>"Do you have a preferred email address where you would like to receive all future correspondence?"</w:t>
      </w:r>
    </w:p>
    <w:p w:rsidR="00A004E2" w:rsidRDefault="00A004E2" w:rsidP="00A004E2">
      <w:pPr>
        <w:pStyle w:val="NormalWeb"/>
        <w:numPr>
          <w:ilvl w:val="0"/>
          <w:numId w:val="25"/>
        </w:numPr>
      </w:pPr>
      <w:r>
        <w:rPr>
          <w:rStyle w:val="Strong"/>
        </w:rPr>
        <w:t>How to Update:</w:t>
      </w:r>
    </w:p>
    <w:p w:rsidR="00A004E2" w:rsidRDefault="00A004E2" w:rsidP="00A004E2">
      <w:pPr>
        <w:pStyle w:val="NormalWeb"/>
        <w:numPr>
          <w:ilvl w:val="1"/>
          <w:numId w:val="25"/>
        </w:numPr>
      </w:pPr>
      <w:r>
        <w:t xml:space="preserve">Go to the </w:t>
      </w:r>
      <w:r>
        <w:rPr>
          <w:rStyle w:val="Strong"/>
        </w:rPr>
        <w:t>Location Center</w:t>
      </w:r>
      <w:r>
        <w:t>.</w:t>
      </w:r>
    </w:p>
    <w:p w:rsidR="00A004E2" w:rsidRDefault="00A004E2" w:rsidP="00A004E2">
      <w:pPr>
        <w:pStyle w:val="NormalWeb"/>
        <w:numPr>
          <w:ilvl w:val="1"/>
          <w:numId w:val="25"/>
        </w:numPr>
      </w:pPr>
      <w:r>
        <w:t xml:space="preserve">Select the </w:t>
      </w:r>
      <w:r>
        <w:rPr>
          <w:rStyle w:val="Strong"/>
        </w:rPr>
        <w:t>"Default Owner"</w:t>
      </w:r>
      <w:r>
        <w:t xml:space="preserve"> bubble next to the verified email.</w:t>
      </w:r>
    </w:p>
    <w:p w:rsidR="00A004E2" w:rsidRDefault="00A004E2" w:rsidP="00A004E2">
      <w:pPr>
        <w:pStyle w:val="NormalWeb"/>
        <w:numPr>
          <w:ilvl w:val="1"/>
          <w:numId w:val="25"/>
        </w:numPr>
      </w:pPr>
      <w:r>
        <w:t xml:space="preserve">Click </w:t>
      </w:r>
      <w:r>
        <w:rPr>
          <w:rStyle w:val="Strong"/>
        </w:rPr>
        <w:t>"Submit."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Privacy &amp; Security Restrictions</w:t>
      </w:r>
    </w:p>
    <w:p w:rsidR="00A004E2" w:rsidRDefault="00A004E2">
      <w:pPr>
        <w:pStyle w:val="NormalWeb"/>
      </w:pPr>
      <w:r>
        <w:t>We must maintain security when discussing existing account details:</w:t>
      </w:r>
    </w:p>
    <w:p w:rsidR="00A004E2" w:rsidRDefault="00A004E2" w:rsidP="00A004E2">
      <w:pPr>
        <w:pStyle w:val="NormalWeb"/>
        <w:numPr>
          <w:ilvl w:val="0"/>
          <w:numId w:val="26"/>
        </w:numPr>
        <w:divId w:val="1501651127"/>
      </w:pPr>
      <w:r>
        <w:rPr>
          <w:rStyle w:val="Strong"/>
        </w:rPr>
        <w:t>The Golden Rule:</w:t>
      </w:r>
      <w:r>
        <w:t xml:space="preserve"> If an owner asks which email address is </w:t>
      </w:r>
      <w:r>
        <w:rPr>
          <w:rStyle w:val="Emphasis"/>
        </w:rPr>
        <w:t>currently</w:t>
      </w:r>
      <w:r>
        <w:t xml:space="preserve"> receiving letters, </w:t>
      </w:r>
      <w:r>
        <w:rPr>
          <w:rStyle w:val="Strong"/>
        </w:rPr>
        <w:t>do not provide the specific address.</w:t>
      </w:r>
    </w:p>
    <w:p w:rsidR="00A004E2" w:rsidRDefault="00A004E2" w:rsidP="00A004E2">
      <w:pPr>
        <w:pStyle w:val="NormalWeb"/>
        <w:numPr>
          <w:ilvl w:val="0"/>
          <w:numId w:val="26"/>
        </w:numPr>
        <w:divId w:val="1501651127"/>
      </w:pPr>
      <w:r>
        <w:rPr>
          <w:rStyle w:val="Strong"/>
        </w:rPr>
        <w:t>The Approved Response:</w:t>
      </w:r>
      <w:r>
        <w:t xml:space="preserve"> You may say: </w:t>
      </w:r>
      <w:r>
        <w:rPr>
          <w:rStyle w:val="Emphasis"/>
        </w:rPr>
        <w:t>"We send correspondence to the most official email on file (such as the contact email listed on your website), but we are happy to set a specific preferred email for all future messages."</w:t>
      </w:r>
    </w:p>
    <w:p w:rsidR="00A004E2" w:rsidRDefault="00A004E2">
      <w:pPr>
        <w:jc w:val="center"/>
        <w:rPr>
          <w:rFonts w:eastAsia="Times New Roman"/>
        </w:rPr>
      </w:pPr>
      <w:r>
        <w:rPr>
          <w:rFonts w:eastAsia="Times New Roman"/>
        </w:rPr>
        <w:pict>
          <v:rect id="_x0000_i1033" style="width:468pt;height:1.5pt" o:hralign="center" o:hrstd="t" o:hr="t" fillcolor="#a0a0a0" stroked="f"/>
        </w:pict>
      </w:r>
    </w:p>
    <w:p w:rsidR="00A004E2" w:rsidRDefault="00A004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 Staff reaching out on behalf of owners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Using the "Offender Won't Come Forward" Macro</w:t>
      </w:r>
    </w:p>
    <w:p w:rsidR="00A004E2" w:rsidRDefault="00A004E2">
      <w:pPr>
        <w:pStyle w:val="NormalWeb"/>
      </w:pPr>
      <w:r>
        <w:t>Use this macro when an owner reports that their internal investigation yielded no results. It informs the owner that:</w:t>
      </w:r>
    </w:p>
    <w:p w:rsidR="00A004E2" w:rsidRDefault="00A004E2" w:rsidP="00A004E2">
      <w:pPr>
        <w:pStyle w:val="NormalWeb"/>
        <w:numPr>
          <w:ilvl w:val="0"/>
          <w:numId w:val="27"/>
        </w:numPr>
      </w:pPr>
      <w:r>
        <w:t xml:space="preserve">Staff members may contact us </w:t>
      </w:r>
      <w:r>
        <w:rPr>
          <w:rStyle w:val="Strong"/>
        </w:rPr>
        <w:t>privately via email</w:t>
      </w:r>
      <w:r>
        <w:t xml:space="preserve"> to disclose the violation.</w:t>
      </w:r>
    </w:p>
    <w:p w:rsidR="00A004E2" w:rsidRDefault="00A004E2" w:rsidP="00A004E2">
      <w:pPr>
        <w:pStyle w:val="NormalWeb"/>
        <w:numPr>
          <w:ilvl w:val="0"/>
          <w:numId w:val="27"/>
        </w:numPr>
      </w:pPr>
      <w:r>
        <w:t xml:space="preserve">We may consider </w:t>
      </w:r>
      <w:r>
        <w:rPr>
          <w:rStyle w:val="Strong"/>
        </w:rPr>
        <w:t>mitigating the penalty</w:t>
      </w:r>
      <w:r>
        <w:t xml:space="preserve"> at our discretion if a staff member comes forward and explains the violation.</w:t>
      </w:r>
    </w:p>
    <w:p w:rsidR="00A004E2" w:rsidRDefault="00A004E2" w:rsidP="00A004E2">
      <w:pPr>
        <w:pStyle w:val="NormalWeb"/>
        <w:numPr>
          <w:ilvl w:val="0"/>
          <w:numId w:val="27"/>
        </w:numPr>
      </w:pPr>
      <w:r>
        <w:rPr>
          <w:rStyle w:val="Strong"/>
        </w:rPr>
        <w:t>Privacy Rule:</w:t>
      </w:r>
      <w:r>
        <w:t xml:space="preserve"> We will </w:t>
      </w:r>
      <w:r>
        <w:rPr>
          <w:rStyle w:val="Strong"/>
        </w:rPr>
        <w:t>never</w:t>
      </w:r>
      <w:r>
        <w:t xml:space="preserve"> disclose the identity of the staff member to the owner.</w:t>
      </w:r>
    </w:p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Responding to Owner Follow-ups</w:t>
      </w:r>
    </w:p>
    <w:p w:rsidR="00A004E2" w:rsidRDefault="00A004E2">
      <w:pPr>
        <w:pStyle w:val="NormalWeb"/>
      </w:pPr>
      <w:r>
        <w:t xml:space="preserve">If the owner asks for an update on whether anyone </w:t>
      </w:r>
      <w:r>
        <w:t>contacted us, use these three scenarios to guide your response: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44"/>
        <w:gridCol w:w="4943"/>
        <w:gridCol w:w="3357"/>
      </w:tblGrid>
      <w:tr w:rsidR="00000000">
        <w:trPr>
          <w:divId w:val="5960570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Result</w:t>
            </w:r>
          </w:p>
        </w:tc>
      </w:tr>
      <w:tr w:rsidR="00000000">
        <w:trPr>
          <w:divId w:val="59605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No staff member contacted 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No penalty mitigation</w:t>
            </w:r>
          </w:p>
        </w:tc>
      </w:tr>
      <w:tr w:rsidR="00000000">
        <w:trPr>
          <w:divId w:val="59605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A staff member reached out but did not provide an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No penalty mitigation</w:t>
            </w:r>
          </w:p>
        </w:tc>
      </w:tr>
      <w:tr w:rsidR="00000000">
        <w:trPr>
          <w:divId w:val="5960570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Staff member(s) came forward and provided a full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A004E2" w:rsidRDefault="00A004E2">
            <w:pPr>
              <w:pStyle w:val="NormalWeb"/>
            </w:pPr>
            <w:r>
              <w:t>Penalty partially or completely mitigated</w:t>
            </w:r>
          </w:p>
        </w:tc>
      </w:tr>
    </w:tbl>
    <w:p w:rsidR="00A004E2" w:rsidRDefault="00A004E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Mass Denials from Staff</w:t>
      </w:r>
    </w:p>
    <w:p w:rsidR="00A004E2" w:rsidRDefault="00A004E2">
      <w:pPr>
        <w:pStyle w:val="NormalWeb"/>
      </w:pPr>
      <w:r>
        <w:t>Sometimes, owners instruct their entire staff to email us to deny any involvement.</w:t>
      </w:r>
    </w:p>
    <w:p w:rsidR="00A004E2" w:rsidRDefault="00A004E2" w:rsidP="00A004E2">
      <w:pPr>
        <w:pStyle w:val="NormalWeb"/>
        <w:numPr>
          <w:ilvl w:val="0"/>
          <w:numId w:val="28"/>
        </w:numPr>
      </w:pPr>
      <w:r>
        <w:rPr>
          <w:rStyle w:val="Strong"/>
        </w:rPr>
        <w:t>Impact:</w:t>
      </w:r>
      <w:r>
        <w:t xml:space="preserve"> This does </w:t>
      </w:r>
      <w:r>
        <w:rPr>
          <w:rStyle w:val="Strong"/>
        </w:rPr>
        <w:t>not</w:t>
      </w:r>
      <w:r>
        <w:t xml:space="preserve"> </w:t>
      </w:r>
      <w:r>
        <w:t>influence our decision on mitigation.</w:t>
      </w:r>
    </w:p>
    <w:p w:rsidR="00A004E2" w:rsidRDefault="00A004E2" w:rsidP="00A004E2">
      <w:pPr>
        <w:pStyle w:val="NormalWeb"/>
        <w:numPr>
          <w:ilvl w:val="0"/>
          <w:numId w:val="28"/>
        </w:numPr>
      </w:pPr>
      <w:r>
        <w:rPr>
          <w:rStyle w:val="Strong"/>
        </w:rPr>
        <w:t>Action:</w:t>
      </w:r>
      <w:r>
        <w:t xml:space="preserve"> Respond to these individual staff emails with: </w:t>
      </w:r>
      <w:r>
        <w:rPr>
          <w:rStyle w:val="Emphasis"/>
        </w:rPr>
        <w:t>"Thank you for reaching out; we truly appreciate it."</w:t>
      </w:r>
    </w:p>
    <w:p w:rsidR="00A004E2" w:rsidRDefault="00A004E2" w:rsidP="00A004E2">
      <w:pPr>
        <w:pStyle w:val="NormalWeb"/>
        <w:numPr>
          <w:ilvl w:val="0"/>
          <w:numId w:val="28"/>
        </w:numPr>
      </w:pPr>
      <w:r>
        <w:rPr>
          <w:rStyle w:val="Strong"/>
        </w:rPr>
        <w:t>Status:</w:t>
      </w:r>
      <w:r>
        <w:t xml:space="preserve"> Set these tickets to </w:t>
      </w:r>
      <w:r>
        <w:rPr>
          <w:rStyle w:val="Strong"/>
        </w:rPr>
        <w:t>"Solved."</w:t>
      </w:r>
    </w:p>
    <w:p w:rsidR="00A004E2" w:rsidRDefault="00A004E2">
      <w:pPr>
        <w:pStyle w:val="NormalWeb"/>
        <w:spacing w:after="240" w:afterAutospacing="0"/>
      </w:pPr>
      <w:r>
        <w:br/>
      </w:r>
      <w:r>
        <w:br/>
      </w:r>
    </w:p>
    <w:sectPr w:rsidR="00A00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F4D"/>
    <w:multiLevelType w:val="multilevel"/>
    <w:tmpl w:val="FF1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61F"/>
    <w:multiLevelType w:val="multilevel"/>
    <w:tmpl w:val="F19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18A3"/>
    <w:multiLevelType w:val="multilevel"/>
    <w:tmpl w:val="D01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74D8C"/>
    <w:multiLevelType w:val="multilevel"/>
    <w:tmpl w:val="593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B2A11"/>
    <w:multiLevelType w:val="multilevel"/>
    <w:tmpl w:val="198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20343"/>
    <w:multiLevelType w:val="multilevel"/>
    <w:tmpl w:val="8D0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6478"/>
    <w:multiLevelType w:val="multilevel"/>
    <w:tmpl w:val="C20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32744"/>
    <w:multiLevelType w:val="multilevel"/>
    <w:tmpl w:val="3C6A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2795D"/>
    <w:multiLevelType w:val="multilevel"/>
    <w:tmpl w:val="8A403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24822"/>
    <w:multiLevelType w:val="multilevel"/>
    <w:tmpl w:val="0E9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4653E"/>
    <w:multiLevelType w:val="multilevel"/>
    <w:tmpl w:val="6B0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E2371"/>
    <w:multiLevelType w:val="multilevel"/>
    <w:tmpl w:val="A9C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449B9"/>
    <w:multiLevelType w:val="multilevel"/>
    <w:tmpl w:val="192E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E6D28"/>
    <w:multiLevelType w:val="multilevel"/>
    <w:tmpl w:val="C04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B3BA9"/>
    <w:multiLevelType w:val="multilevel"/>
    <w:tmpl w:val="08D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E3C0C"/>
    <w:multiLevelType w:val="multilevel"/>
    <w:tmpl w:val="AB3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64F2B"/>
    <w:multiLevelType w:val="multilevel"/>
    <w:tmpl w:val="D63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772E6"/>
    <w:multiLevelType w:val="multilevel"/>
    <w:tmpl w:val="7F6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B132E"/>
    <w:multiLevelType w:val="multilevel"/>
    <w:tmpl w:val="1D7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813E4"/>
    <w:multiLevelType w:val="multilevel"/>
    <w:tmpl w:val="7AE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C7ABF"/>
    <w:multiLevelType w:val="multilevel"/>
    <w:tmpl w:val="881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73F6E"/>
    <w:multiLevelType w:val="multilevel"/>
    <w:tmpl w:val="4EE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26AD3"/>
    <w:multiLevelType w:val="multilevel"/>
    <w:tmpl w:val="D1F6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470C0"/>
    <w:multiLevelType w:val="multilevel"/>
    <w:tmpl w:val="A7E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606F0"/>
    <w:multiLevelType w:val="multilevel"/>
    <w:tmpl w:val="C3A0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C64489"/>
    <w:multiLevelType w:val="multilevel"/>
    <w:tmpl w:val="E5A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E0A5E"/>
    <w:multiLevelType w:val="multilevel"/>
    <w:tmpl w:val="D4A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E5D48"/>
    <w:multiLevelType w:val="multilevel"/>
    <w:tmpl w:val="A036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1033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621525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2268341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7211893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0908010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9290529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7822229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1380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22911490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650397578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867289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44311180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799496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417512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3183843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578382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5193237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6733018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13552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699114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77574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760055880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487598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231751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9248675">
    <w:abstractNumId w:val="2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156614094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1626391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86293762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E2"/>
    <w:rsid w:val="00A004E2"/>
    <w:rsid w:val="00BC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F96CE-5A9F-4FEC-9E7E-A969038E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hecked">
    <w:name w:val="checked"/>
    <w:basedOn w:val="Normal"/>
    <w:uiPriority w:val="99"/>
    <w:semiHidden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placeholder-inline-tasks">
    <w:name w:val="placeholder-inline-tasks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9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57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56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16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5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7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524/10.+Common+FPS+scenarios" TargetMode="External"/><Relationship Id="rId13" Type="http://schemas.openxmlformats.org/officeDocument/2006/relationships/hyperlink" Target="https://tripadvisor.atlassian.net/wiki/spaces/ASK/pages/300090524/10.+Common+FPS+scenarios" TargetMode="External"/><Relationship Id="rId18" Type="http://schemas.openxmlformats.org/officeDocument/2006/relationships/hyperlink" Target="https://tripadvisor.atlassian.net/wiki/display/ASK/11.+Penalty+Mitigation" TargetMode="External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hyperlink" Target="https://tripadvisor45.zendesk.com/agent/tickets/530438" TargetMode="External"/><Relationship Id="rId7" Type="http://schemas.openxmlformats.org/officeDocument/2006/relationships/hyperlink" Target="https://tripadvisor.atlassian.net/wiki/spaces/ASK/pages/300090524/10.+Common+FPS+scenarios" TargetMode="External"/><Relationship Id="rId12" Type="http://schemas.openxmlformats.org/officeDocument/2006/relationships/hyperlink" Target="https://tripadvisor.atlassian.net/wiki/spaces/ASK/pages/300090524/10.+Common+FPS+scenarios" TargetMode="External"/><Relationship Id="rId17" Type="http://schemas.openxmlformats.org/officeDocument/2006/relationships/hyperlink" Target="https://tripadvisor.atlassian.net/wiki/spaces/ASK/pages/300090521/09.+Guidelines+for+Sharing+Information+During+FPS+Interactions" TargetMode="Externa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tripadvisor.atlassian.net/wiki/spaces/ASK/pages/300090517/08a.+What+to+check+before+replying+to+an+Owner+in+FPS+Conversation" TargetMode="External"/><Relationship Id="rId20" Type="http://schemas.openxmlformats.org/officeDocument/2006/relationships/hyperlink" Target="https://tripadvisor.atlassian.net/wiki/spaces/ASK/pages/300090547/36.+Travelers+Choice+Awards+TC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524/10.+Common+FPS+scenarios" TargetMode="External"/><Relationship Id="rId11" Type="http://schemas.openxmlformats.org/officeDocument/2006/relationships/hyperlink" Target="https://tripadvisor.atlassian.net/wiki/spaces/ASK/pages/300090524/10.+Common+FPS+scenarios" TargetMode="External"/><Relationship Id="rId24" Type="http://schemas.openxmlformats.org/officeDocument/2006/relationships/customXml" Target="../customXml/item1.xml"/><Relationship Id="rId5" Type="http://schemas.openxmlformats.org/officeDocument/2006/relationships/hyperlink" Target="https://tripadvisor.atlassian.net/wiki/spaces/ASK/pages/300090524/10.+Common+FPS+scenarios" TargetMode="External"/><Relationship Id="rId15" Type="http://schemas.openxmlformats.org/officeDocument/2006/relationships/hyperlink" Target="https://tripadvisor.atlassian.net/wiki/spaces/ASK/pages/300102615/11+Guideline+Compliance+Form+GCF+Overview+How+to+handle+FP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ripadvisor.atlassian.net/wiki/spaces/ASK/pages/300090524/10.+Common+FPS+scenarios" TargetMode="External"/><Relationship Id="rId19" Type="http://schemas.openxmlformats.org/officeDocument/2006/relationships/hyperlink" Target="https://docs.google.com/spreadsheets/d/1Y2S32tjk7BLI6SjpJHmBHT1XuG85aJUJz81Q9JxquW0/edit?gid=9232587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padvisor.atlassian.net/wiki/spaces/ASK/pages/300090524/10.+Common+FPS+scenarios" TargetMode="External"/><Relationship Id="rId14" Type="http://schemas.openxmlformats.org/officeDocument/2006/relationships/hyperlink" Target="https://tripadvisor.atlassian.net/wiki/spaces/ASK/pages/300090524/10.+Common+FPS+scenarios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48C62CA5-E33D-466C-B470-C6EC38474A95}"/>
</file>

<file path=customXml/itemProps2.xml><?xml version="1.0" encoding="utf-8"?>
<ds:datastoreItem xmlns:ds="http://schemas.openxmlformats.org/officeDocument/2006/customXml" ds:itemID="{0D4896B9-7C10-4A91-B374-2E2EAC9CA13A}"/>
</file>

<file path=customXml/itemProps3.xml><?xml version="1.0" encoding="utf-8"?>
<ds:datastoreItem xmlns:ds="http://schemas.openxmlformats.org/officeDocument/2006/customXml" ds:itemID="{207D0487-A14F-45AB-B243-5093846DB1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2672</Words>
  <Characters>15237</Characters>
  <Application>Microsoft Office Word</Application>
  <DocSecurity>0</DocSecurity>
  <Lines>126</Lines>
  <Paragraphs>35</Paragraphs>
  <ScaleCrop>false</ScaleCrop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Common FPS scenarios</dc:title>
  <dc:subject/>
  <dc:creator>Subharanjani S</dc:creator>
  <cp:keywords/>
  <dc:description/>
  <cp:lastModifiedBy>Subharanjani S</cp:lastModifiedBy>
  <cp:revision>2</cp:revision>
  <dcterms:created xsi:type="dcterms:W3CDTF">2026-08-12T10:19:00Z</dcterms:created>
  <dcterms:modified xsi:type="dcterms:W3CDTF">2026-08-12T10:19:00Z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