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9E0" w:rsidRDefault="004909E0">
      <w:pPr>
        <w:pStyle w:val="Heading1"/>
        <w:rPr>
          <w:rFonts w:eastAsia="Times New Roman"/>
        </w:rPr>
      </w:pPr>
      <w:r>
        <w:rPr>
          <w:rFonts w:eastAsia="Times New Roman"/>
        </w:rPr>
        <w:t>08. What are FPS conversations</w:t>
      </w:r>
    </w:p>
    <w:p w:rsidR="004909E0" w:rsidRDefault="004909E0">
      <w:pPr>
        <w:pStyle w:val="NormalWeb"/>
      </w:pPr>
      <w:r>
        <w:rPr>
          <w:rStyle w:val="Strong"/>
        </w:rPr>
        <w:t>Audience:</w:t>
      </w:r>
      <w:r>
        <w:t xml:space="preserve"> [LOB: Fraud Support]</w:t>
      </w:r>
    </w:p>
    <w:p w:rsidR="004909E0" w:rsidRDefault="004909E0">
      <w:pPr>
        <w:numPr>
          <w:ilvl w:val="0"/>
          <w:numId w:val="1"/>
        </w:numPr>
        <w:spacing w:before="100" w:beforeAutospacing="1" w:after="100" w:afterAutospacing="1"/>
        <w:divId w:val="1811897433"/>
        <w:rPr>
          <w:rFonts w:eastAsia="Times New Roman"/>
        </w:rPr>
      </w:pPr>
      <w:hyperlink w:anchor="id-08.WhatareFPSconversations-Overview" w:history="1">
        <w:r>
          <w:rPr>
            <w:rStyle w:val="Hyperlink"/>
            <w:rFonts w:eastAsia="Times New Roman"/>
          </w:rPr>
          <w:t>Overview</w:t>
        </w:r>
      </w:hyperlink>
    </w:p>
    <w:p w:rsidR="004909E0" w:rsidRDefault="004909E0">
      <w:pPr>
        <w:numPr>
          <w:ilvl w:val="0"/>
          <w:numId w:val="1"/>
        </w:numPr>
        <w:spacing w:before="100" w:beforeAutospacing="1" w:after="100" w:afterAutospacing="1"/>
        <w:divId w:val="1811897433"/>
        <w:rPr>
          <w:rFonts w:eastAsia="Times New Roman"/>
        </w:rPr>
      </w:pPr>
      <w:hyperlink w:anchor="id-08.WhatareFPSconversations-WhatareFP" w:history="1">
        <w:r>
          <w:rPr>
            <w:rStyle w:val="Hyperlink"/>
            <w:rFonts w:eastAsia="Times New Roman"/>
          </w:rPr>
          <w:t>What are FPS Conversations?</w:t>
        </w:r>
      </w:hyperlink>
    </w:p>
    <w:p w:rsidR="004909E0" w:rsidRDefault="004909E0">
      <w:pPr>
        <w:numPr>
          <w:ilvl w:val="0"/>
          <w:numId w:val="1"/>
        </w:numPr>
        <w:spacing w:before="100" w:beforeAutospacing="1" w:after="100" w:afterAutospacing="1"/>
        <w:divId w:val="1811897433"/>
        <w:rPr>
          <w:rFonts w:eastAsia="Times New Roman"/>
        </w:rPr>
      </w:pPr>
      <w:hyperlink w:anchor="id-08.WhatareFPSconversations-GoalofFPS" w:history="1">
        <w:r>
          <w:rPr>
            <w:rStyle w:val="Hyperlink"/>
            <w:rFonts w:eastAsia="Times New Roman"/>
          </w:rPr>
          <w:t>Goal of FPS Conversations</w:t>
        </w:r>
      </w:hyperlink>
    </w:p>
    <w:p w:rsidR="004909E0" w:rsidRDefault="004909E0">
      <w:pPr>
        <w:numPr>
          <w:ilvl w:val="0"/>
          <w:numId w:val="1"/>
        </w:numPr>
        <w:spacing w:before="100" w:beforeAutospacing="1" w:after="100" w:afterAutospacing="1"/>
        <w:divId w:val="1811897433"/>
        <w:rPr>
          <w:rFonts w:eastAsia="Times New Roman"/>
        </w:rPr>
      </w:pPr>
      <w:hyperlink w:anchor="id-08.WhatareFPSconversations-Whohandle" w:history="1">
        <w:r>
          <w:rPr>
            <w:rStyle w:val="Hyperlink"/>
            <w:rFonts w:eastAsia="Times New Roman"/>
          </w:rPr>
          <w:t>Who handles FPS Conversations?</w:t>
        </w:r>
      </w:hyperlink>
    </w:p>
    <w:p w:rsidR="004909E0" w:rsidRDefault="004909E0">
      <w:pPr>
        <w:numPr>
          <w:ilvl w:val="0"/>
          <w:numId w:val="1"/>
        </w:numPr>
        <w:spacing w:before="100" w:beforeAutospacing="1" w:after="100" w:afterAutospacing="1"/>
        <w:divId w:val="1811897433"/>
        <w:rPr>
          <w:rFonts w:eastAsia="Times New Roman"/>
        </w:rPr>
      </w:pPr>
      <w:hyperlink w:anchor="id-08.WhatareFPSconversations-KeyFPSCon" w:history="1">
        <w:r>
          <w:rPr>
            <w:rStyle w:val="Hyperlink"/>
            <w:rFonts w:eastAsia="Times New Roman"/>
          </w:rPr>
          <w:t>Key FPS Conversation topics</w:t>
        </w:r>
      </w:hyperlink>
    </w:p>
    <w:p w:rsidR="004909E0" w:rsidRDefault="004909E0">
      <w:pPr>
        <w:numPr>
          <w:ilvl w:val="0"/>
          <w:numId w:val="1"/>
        </w:numPr>
        <w:spacing w:before="100" w:beforeAutospacing="1" w:after="100" w:afterAutospacing="1"/>
        <w:divId w:val="1811897433"/>
        <w:rPr>
          <w:rFonts w:eastAsia="Times New Roman"/>
        </w:rPr>
      </w:pPr>
      <w:hyperlink w:anchor="id-08.WhatareFPSconversations-Processfl" w:history="1">
        <w:r>
          <w:rPr>
            <w:rStyle w:val="Hyperlink"/>
            <w:rFonts w:eastAsia="Times New Roman"/>
          </w:rPr>
          <w:t>Process flow chart</w:t>
        </w:r>
      </w:hyperlink>
    </w:p>
    <w:p w:rsidR="004909E0" w:rsidRDefault="004909E0">
      <w:pPr>
        <w:numPr>
          <w:ilvl w:val="0"/>
          <w:numId w:val="1"/>
        </w:numPr>
        <w:spacing w:before="100" w:beforeAutospacing="1" w:after="100" w:afterAutospacing="1"/>
        <w:divId w:val="1811897433"/>
        <w:rPr>
          <w:rFonts w:eastAsia="Times New Roman"/>
        </w:rPr>
      </w:pPr>
      <w:hyperlink w:anchor="id-08.WhatareFPSconversations-Pre-Conve" w:history="1">
        <w:r>
          <w:rPr>
            <w:rStyle w:val="Hyperlink"/>
            <w:rFonts w:eastAsia="Times New Roman"/>
          </w:rPr>
          <w:t>Pre-Conversation checklists</w:t>
        </w:r>
      </w:hyperlink>
    </w:p>
    <w:p w:rsidR="004909E0" w:rsidRDefault="004909E0">
      <w:pPr>
        <w:numPr>
          <w:ilvl w:val="0"/>
          <w:numId w:val="1"/>
        </w:numPr>
        <w:spacing w:before="100" w:beforeAutospacing="1" w:after="100" w:afterAutospacing="1"/>
        <w:divId w:val="1811897433"/>
        <w:rPr>
          <w:rFonts w:eastAsia="Times New Roman"/>
        </w:rPr>
      </w:pPr>
      <w:hyperlink w:anchor="id-08.WhatareFPSconversations-Thingstoa" w:history="1">
        <w:r>
          <w:rPr>
            <w:rStyle w:val="Hyperlink"/>
            <w:rFonts w:eastAsia="Times New Roman"/>
          </w:rPr>
          <w:t>Things to avoid during an FPS Conversation</w:t>
        </w:r>
      </w:hyperlink>
    </w:p>
    <w:p w:rsidR="004909E0" w:rsidRDefault="004909E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Overview</w:t>
      </w:r>
    </w:p>
    <w:p w:rsidR="004909E0" w:rsidRDefault="004909E0">
      <w:pPr>
        <w:pStyle w:val="NormalWeb"/>
      </w:pPr>
      <w:r>
        <w:t xml:space="preserve">This article explains what Fraud Penalty System (FPS) Conversations are and why they happen after a property receives a fraud warning or penalty. It outlines the main topics covered during these interactions and </w:t>
      </w:r>
      <w:r>
        <w:t>the objectives of the conversation. </w:t>
      </w:r>
    </w:p>
    <w:p w:rsidR="004909E0" w:rsidRDefault="004909E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What are FPS Conversations?</w:t>
      </w:r>
    </w:p>
    <w:p w:rsidR="004909E0" w:rsidRDefault="004909E0">
      <w:pPr>
        <w:pStyle w:val="NormalWeb"/>
      </w:pPr>
      <w:r>
        <w:t>Fraud Penalty System (FPS) is a subcategory within Fraud Support that specifically handles conversations with owners when their listings are affected by a fraud penalty or have received a Warning or Fraud Letter from Tripadvisor.</w:t>
      </w:r>
    </w:p>
    <w:p w:rsidR="004909E0" w:rsidRDefault="004909E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287655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9E0" w:rsidRDefault="004909E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Goal of FPS Conversations</w:t>
      </w:r>
    </w:p>
    <w:p w:rsidR="004909E0" w:rsidRDefault="004909E0">
      <w:pPr>
        <w:pStyle w:val="NormalWeb"/>
        <w:numPr>
          <w:ilvl w:val="0"/>
          <w:numId w:val="2"/>
        </w:numPr>
      </w:pPr>
      <w:r>
        <w:t>Educate the owner about our fraud policies</w:t>
      </w:r>
    </w:p>
    <w:p w:rsidR="004909E0" w:rsidRDefault="004909E0">
      <w:pPr>
        <w:pStyle w:val="NormalWeb"/>
        <w:numPr>
          <w:ilvl w:val="0"/>
          <w:numId w:val="2"/>
        </w:numPr>
      </w:pPr>
      <w:r>
        <w:t>Address all concerns from the user (Owner)</w:t>
      </w:r>
    </w:p>
    <w:p w:rsidR="004909E0" w:rsidRDefault="004909E0">
      <w:pPr>
        <w:pStyle w:val="NormalWeb"/>
        <w:numPr>
          <w:ilvl w:val="0"/>
          <w:numId w:val="2"/>
        </w:numPr>
      </w:pPr>
      <w:r>
        <w:t>Encourage compliance with our guidelines to prevent future fraudulent activity</w:t>
      </w:r>
    </w:p>
    <w:p w:rsidR="004909E0" w:rsidRDefault="004909E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 xml:space="preserve">Who handles FPS </w:t>
      </w:r>
      <w:r>
        <w:rPr>
          <w:rStyle w:val="Strong"/>
          <w:rFonts w:eastAsia="Times New Roman"/>
          <w:b/>
          <w:bCs/>
        </w:rPr>
        <w:t>Conversations?</w:t>
      </w:r>
    </w:p>
    <w:p w:rsidR="004909E0" w:rsidRDefault="004909E0">
      <w:pPr>
        <w:pStyle w:val="NormalWeb"/>
        <w:numPr>
          <w:ilvl w:val="0"/>
          <w:numId w:val="3"/>
        </w:numPr>
      </w:pPr>
      <w:r>
        <w:t>Fraud Support Tier 1 agents </w:t>
      </w:r>
    </w:p>
    <w:p w:rsidR="004909E0" w:rsidRDefault="004909E0">
      <w:pPr>
        <w:pStyle w:val="NormalWeb"/>
        <w:numPr>
          <w:ilvl w:val="0"/>
          <w:numId w:val="3"/>
        </w:numPr>
      </w:pPr>
      <w:r>
        <w:t>Fraud Support Tier 2 agents</w:t>
      </w:r>
    </w:p>
    <w:p w:rsidR="004909E0" w:rsidRDefault="004909E0">
      <w:pPr>
        <w:pStyle w:val="NormalWeb"/>
        <w:numPr>
          <w:ilvl w:val="0"/>
          <w:numId w:val="3"/>
        </w:numPr>
      </w:pPr>
      <w:r>
        <w:t>The Investigations Team</w:t>
      </w:r>
    </w:p>
    <w:p w:rsidR="004909E0" w:rsidRDefault="004909E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Key FPS Conversation topics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407"/>
        <w:gridCol w:w="5937"/>
      </w:tblGrid>
      <w:tr w:rsidR="00000000">
        <w:trPr>
          <w:divId w:val="18386125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rPr>
                <w:rStyle w:val="Strong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</w:tr>
      <w:tr w:rsidR="00000000">
        <w:trPr>
          <w:divId w:val="18386125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t>A WL or a FL that the property received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t>The owner received a Fraud Letter or Warning Letter and is seeking additional information</w:t>
            </w:r>
          </w:p>
        </w:tc>
      </w:tr>
      <w:tr w:rsidR="00000000">
        <w:trPr>
          <w:divId w:val="18386125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t>A ranking drop resulting from fraudulent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t>The owner is asking about a ranking decrease caused by fraudulent activity </w:t>
            </w:r>
          </w:p>
        </w:tc>
      </w:tr>
      <w:tr w:rsidR="00000000">
        <w:trPr>
          <w:divId w:val="18386125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t>Missing guest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t>The owner asks why some reviews were removed due to fraud</w:t>
            </w:r>
          </w:p>
        </w:tc>
      </w:tr>
      <w:tr w:rsidR="00000000">
        <w:trPr>
          <w:divId w:val="18386125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t>Traveler's Choice Award removal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09E0" w:rsidRDefault="004909E0">
            <w:pPr>
              <w:pStyle w:val="NormalWeb"/>
            </w:pPr>
            <w:r>
              <w:t>The owner is told the award was taken away or not given due to fraud</w:t>
            </w:r>
          </w:p>
        </w:tc>
      </w:tr>
    </w:tbl>
    <w:p w:rsidR="004909E0" w:rsidRDefault="004909E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Process flow chart</w:t>
      </w:r>
    </w:p>
    <w:p w:rsidR="004909E0" w:rsidRDefault="004909E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6162675" cy="3076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9E0" w:rsidRDefault="004909E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Pre-Conversation checklists</w:t>
      </w:r>
    </w:p>
    <w:p w:rsidR="004909E0" w:rsidRDefault="004909E0">
      <w:pPr>
        <w:pStyle w:val="NormalWeb"/>
        <w:numPr>
          <w:ilvl w:val="0"/>
          <w:numId w:val="4"/>
        </w:numPr>
      </w:pPr>
      <w:r>
        <w:rPr>
          <w:rStyle w:val="Strong"/>
        </w:rPr>
        <w:t>Confirm Affiliation</w:t>
      </w:r>
      <w:r>
        <w:t xml:space="preserve"> - Verify the individual is an official representative.</w:t>
      </w:r>
    </w:p>
    <w:p w:rsidR="004909E0" w:rsidRDefault="004909E0">
      <w:pPr>
        <w:pStyle w:val="NormalWeb"/>
        <w:numPr>
          <w:ilvl w:val="0"/>
          <w:numId w:val="4"/>
        </w:numPr>
      </w:pPr>
      <w:r>
        <w:rPr>
          <w:rStyle w:val="Strong"/>
        </w:rPr>
        <w:t>Confirm which property</w:t>
      </w:r>
      <w:r>
        <w:t xml:space="preserve"> - Identify the correct property they are discussing about.</w:t>
      </w:r>
    </w:p>
    <w:p w:rsidR="004909E0" w:rsidRDefault="004909E0">
      <w:pPr>
        <w:pStyle w:val="NormalWeb"/>
        <w:numPr>
          <w:ilvl w:val="0"/>
          <w:numId w:val="4"/>
        </w:numPr>
      </w:pPr>
      <w:r>
        <w:rPr>
          <w:rStyle w:val="Strong"/>
        </w:rPr>
        <w:t>Violation type</w:t>
      </w:r>
      <w:r>
        <w:t xml:space="preserve"> - Understand the specific policy violation. (Eg: Boosting, Vandalism).</w:t>
      </w:r>
    </w:p>
    <w:p w:rsidR="004909E0" w:rsidRDefault="004909E0">
      <w:pPr>
        <w:pStyle w:val="NormalWeb"/>
        <w:numPr>
          <w:ilvl w:val="0"/>
          <w:numId w:val="4"/>
        </w:numPr>
      </w:pPr>
      <w:r>
        <w:rPr>
          <w:rStyle w:val="Strong"/>
        </w:rPr>
        <w:t>Check for previous mitigation</w:t>
      </w:r>
      <w:r>
        <w:t xml:space="preserve"> - Review Zendesk history and Guidelines </w:t>
      </w:r>
      <w:r>
        <w:t>compliance form (GCF) status for prior actions.</w:t>
      </w:r>
    </w:p>
    <w:p w:rsidR="004909E0" w:rsidRDefault="004909E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Things to avoid during an FPS Conversation</w:t>
      </w:r>
    </w:p>
    <w:p w:rsidR="004909E0" w:rsidRDefault="004909E0">
      <w:pPr>
        <w:pStyle w:val="NormalWeb"/>
        <w:numPr>
          <w:ilvl w:val="0"/>
          <w:numId w:val="5"/>
        </w:numPr>
      </w:pPr>
      <w:r>
        <w:t>Using Jargons during conversations.</w:t>
      </w:r>
    </w:p>
    <w:p w:rsidR="004909E0" w:rsidRDefault="004909E0">
      <w:pPr>
        <w:pStyle w:val="NormalWeb"/>
        <w:numPr>
          <w:ilvl w:val="0"/>
          <w:numId w:val="5"/>
        </w:numPr>
      </w:pPr>
      <w:r>
        <w:t>Sharing sensitive information with unauthorized individuals.</w:t>
      </w:r>
    </w:p>
    <w:p w:rsidR="004909E0" w:rsidRDefault="004909E0">
      <w:pPr>
        <w:pStyle w:val="NormalWeb"/>
        <w:numPr>
          <w:ilvl w:val="0"/>
          <w:numId w:val="5"/>
        </w:numPr>
      </w:pPr>
      <w:r>
        <w:t>Advising repeated steps to the owners.</w:t>
      </w:r>
    </w:p>
    <w:p w:rsidR="004909E0" w:rsidRDefault="004909E0">
      <w:pPr>
        <w:pStyle w:val="NormalWeb"/>
        <w:numPr>
          <w:ilvl w:val="0"/>
          <w:numId w:val="5"/>
        </w:numPr>
      </w:pPr>
      <w:r>
        <w:t>Respond to owners using professional &amp; neutral language that acknowledge their inquiry without disclosing detailed internal investigation methods or decision-making criteria.</w:t>
      </w:r>
    </w:p>
    <w:p w:rsidR="004909E0" w:rsidRDefault="004909E0">
      <w:pPr>
        <w:rPr>
          <w:rFonts w:eastAsia="Times New Roman"/>
        </w:rPr>
      </w:pPr>
    </w:p>
    <w:sectPr w:rsidR="00490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CC5"/>
    <w:multiLevelType w:val="multilevel"/>
    <w:tmpl w:val="CDA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70824"/>
    <w:multiLevelType w:val="multilevel"/>
    <w:tmpl w:val="1BA2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32D35"/>
    <w:multiLevelType w:val="multilevel"/>
    <w:tmpl w:val="7056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06733"/>
    <w:multiLevelType w:val="multilevel"/>
    <w:tmpl w:val="DD2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022D3"/>
    <w:multiLevelType w:val="multilevel"/>
    <w:tmpl w:val="71F4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5491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9919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955445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234628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7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E0"/>
    <w:rsid w:val="004909E0"/>
    <w:rsid w:val="0097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CBC60-BB49-4EC0-8131-771737E3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89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2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31CD6CDD-66C3-42FD-B3A6-451565868EC2}"/>
</file>

<file path=customXml/itemProps2.xml><?xml version="1.0" encoding="utf-8"?>
<ds:datastoreItem xmlns:ds="http://schemas.openxmlformats.org/officeDocument/2006/customXml" ds:itemID="{C0D4496A-2301-4EE4-A7F6-3E4D20FA5F74}"/>
</file>

<file path=customXml/itemProps3.xml><?xml version="1.0" encoding="utf-8"?>
<ds:datastoreItem xmlns:ds="http://schemas.openxmlformats.org/officeDocument/2006/customXml" ds:itemID="{65ACC015-5D24-4549-93E4-4BD652D65F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08. What are FPS conversations</dc:title>
  <dc:subject/>
  <dc:creator>Subharanjani S</dc:creator>
  <cp:keywords/>
  <dc:description/>
  <cp:lastModifiedBy>Subharanjani S</cp:lastModifiedBy>
  <cp:revision>2</cp:revision>
  <dcterms:created xsi:type="dcterms:W3CDTF">2026-08-12T08:22:00Z</dcterms:created>
  <dcterms:modified xsi:type="dcterms:W3CDTF">2026-08-12T08:22:00Z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