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679D" w:rsidRDefault="00A9679D">
      <w:pPr>
        <w:pStyle w:val="Heading1"/>
        <w:rPr>
          <w:rFonts w:eastAsia="Times New Roman"/>
        </w:rPr>
      </w:pPr>
      <w:r>
        <w:rPr>
          <w:rFonts w:eastAsia="Times New Roman"/>
        </w:rPr>
        <w:t>05b. Member Tool</w:t>
      </w:r>
    </w:p>
    <w:p w:rsidR="00A9679D" w:rsidRDefault="00A9679D">
      <w:pPr>
        <w:pStyle w:val="NormalWeb"/>
        <w:numPr>
          <w:ilvl w:val="0"/>
          <w:numId w:val="2"/>
        </w:numPr>
      </w:pPr>
      <w:hyperlink r:id="rId5" w:anchor="Purpose" w:history="1">
        <w:r>
          <w:rPr>
            <w:rStyle w:val="Hyperlink"/>
          </w:rPr>
          <w:t>Purpose</w:t>
        </w:r>
      </w:hyperlink>
    </w:p>
    <w:p w:rsidR="00A9679D" w:rsidRDefault="00A9679D">
      <w:pPr>
        <w:pStyle w:val="NormalWeb"/>
        <w:numPr>
          <w:ilvl w:val="0"/>
          <w:numId w:val="2"/>
        </w:numPr>
      </w:pPr>
      <w:hyperlink r:id="rId6" w:anchor="Accessing-a-Member's-Account" w:history="1">
        <w:r>
          <w:rPr>
            <w:rStyle w:val="Hyperlink"/>
          </w:rPr>
          <w:t>Accessing a Member's Account</w:t>
        </w:r>
      </w:hyperlink>
    </w:p>
    <w:p w:rsidR="00A9679D" w:rsidRDefault="00A9679D">
      <w:pPr>
        <w:pStyle w:val="NormalWeb"/>
        <w:numPr>
          <w:ilvl w:val="0"/>
          <w:numId w:val="2"/>
        </w:numPr>
      </w:pPr>
      <w:hyperlink r:id="rId7" w:anchor="Available-Information-and-Functions" w:history="1">
        <w:r>
          <w:rPr>
            <w:rStyle w:val="Hyperlink"/>
          </w:rPr>
          <w:t>Available Information and Functions</w:t>
        </w:r>
      </w:hyperlink>
    </w:p>
    <w:p w:rsidR="00A9679D" w:rsidRDefault="00A9679D">
      <w:pPr>
        <w:pStyle w:val="Heading1"/>
        <w:rPr>
          <w:rFonts w:eastAsia="Times New Roman"/>
        </w:rPr>
      </w:pPr>
      <w:r>
        <w:rPr>
          <w:rFonts w:eastAsia="Times New Roman"/>
        </w:rPr>
        <w:t>Purpose</w:t>
      </w:r>
    </w:p>
    <w:p w:rsidR="00A9679D" w:rsidRDefault="00A9679D">
      <w:pPr>
        <w:pStyle w:val="NormalWeb"/>
      </w:pPr>
      <w:r>
        <w:t>Fraud Support agents are unlikely to use the Member Tool in their day-to-day work, but it can be helpful to our team in certain situations.</w:t>
      </w:r>
    </w:p>
    <w:p w:rsidR="00A9679D" w:rsidRDefault="00A9679D">
      <w:pPr>
        <w:pStyle w:val="Heading1"/>
        <w:rPr>
          <w:rFonts w:eastAsia="Times New Roman"/>
        </w:rPr>
      </w:pPr>
      <w:r>
        <w:rPr>
          <w:rFonts w:eastAsia="Times New Roman"/>
        </w:rPr>
        <w:t>Accessing a Member's Account</w:t>
      </w:r>
    </w:p>
    <w:p w:rsidR="00A9679D" w:rsidRDefault="00A9679D">
      <w:pPr>
        <w:pStyle w:val="NormalWeb"/>
      </w:pPr>
      <w:r>
        <w:t>You can bring up a member's account by entering their email address in the search box and selecting "email" from the drop-down menu.</w:t>
      </w:r>
    </w:p>
    <w:p w:rsidR="00A9679D" w:rsidRDefault="00A9679D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4457700" cy="61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79D" w:rsidRDefault="00A9679D">
      <w:pPr>
        <w:pStyle w:val="Heading1"/>
        <w:rPr>
          <w:rFonts w:eastAsia="Times New Roman"/>
        </w:rPr>
      </w:pPr>
      <w:r>
        <w:rPr>
          <w:rFonts w:eastAsia="Times New Roman"/>
        </w:rPr>
        <w:t>Available Information and Functions</w:t>
      </w:r>
    </w:p>
    <w:p w:rsidR="00A9679D" w:rsidRDefault="00A9679D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3724275" cy="4010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79D" w:rsidRDefault="00A9679D">
      <w:pPr>
        <w:pStyle w:val="NormalWeb"/>
        <w:numPr>
          <w:ilvl w:val="0"/>
          <w:numId w:val="4"/>
        </w:numPr>
      </w:pPr>
      <w:r>
        <w:t>View the user's name.</w:t>
      </w:r>
    </w:p>
    <w:p w:rsidR="00A9679D" w:rsidRDefault="00A9679D">
      <w:pPr>
        <w:pStyle w:val="NormalWeb"/>
        <w:numPr>
          <w:ilvl w:val="0"/>
          <w:numId w:val="4"/>
        </w:numPr>
      </w:pPr>
      <w:r>
        <w:t>Check if they are a Destination Expert and see their join date.</w:t>
      </w:r>
    </w:p>
    <w:p w:rsidR="00A9679D" w:rsidRDefault="00A9679D">
      <w:pPr>
        <w:pStyle w:val="NormalWeb"/>
        <w:numPr>
          <w:ilvl w:val="0"/>
          <w:numId w:val="4"/>
        </w:numPr>
      </w:pPr>
      <w:r>
        <w:t>Ban members from submitting reviews or forum posts, or ban their account altogether.</w:t>
      </w:r>
    </w:p>
    <w:p w:rsidR="00A9679D" w:rsidRDefault="00A9679D">
      <w:pPr>
        <w:pStyle w:val="NormalWeb"/>
        <w:numPr>
          <w:ilvl w:val="0"/>
          <w:numId w:val="6"/>
        </w:numPr>
      </w:pPr>
      <w:r>
        <w:rPr>
          <w:rStyle w:val="Strong"/>
        </w:rPr>
        <w:t>Usage Constraint:</w:t>
      </w:r>
      <w:r>
        <w:t xml:space="preserve"> T1 should only use the tool for information gathering and must not take actions directly. Follow established escalation paths for bans or removals.</w:t>
      </w:r>
    </w:p>
    <w:p w:rsidR="00A9679D" w:rsidRDefault="00A9679D">
      <w:pPr>
        <w:pStyle w:val="NormalWeb"/>
        <w:numPr>
          <w:ilvl w:val="0"/>
          <w:numId w:val="6"/>
        </w:numPr>
      </w:pPr>
      <w:r>
        <w:rPr>
          <w:rStyle w:val="Strong"/>
        </w:rPr>
        <w:t>Reliability Warning:</w:t>
      </w:r>
      <w:r>
        <w:t xml:space="preserve"> Do not use "Owners Info" for decisions on property affiliation as the logic is outdated.</w:t>
      </w:r>
    </w:p>
    <w:p w:rsidR="00A9679D" w:rsidRDefault="00A9679D">
      <w:pPr>
        <w:rPr>
          <w:rFonts w:eastAsia="Times New Roman"/>
        </w:rPr>
      </w:pPr>
    </w:p>
    <w:sectPr w:rsidR="00A96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C5309"/>
    <w:multiLevelType w:val="multilevel"/>
    <w:tmpl w:val="70A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D4E6B"/>
    <w:multiLevelType w:val="multilevel"/>
    <w:tmpl w:val="25B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E6047"/>
    <w:multiLevelType w:val="multilevel"/>
    <w:tmpl w:val="4168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13432">
    <w:abstractNumId w:val="2"/>
  </w:num>
  <w:num w:numId="2" w16cid:durableId="172687632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60895413">
    <w:abstractNumId w:val="0"/>
  </w:num>
  <w:num w:numId="4" w16cid:durableId="15526445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04965195">
    <w:abstractNumId w:val="1"/>
  </w:num>
  <w:num w:numId="6" w16cid:durableId="205484450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79D"/>
    <w:rsid w:val="002421D2"/>
    <w:rsid w:val="00A9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F6D3EA-E0A5-4B58-A573-B43F8D71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tripadvisor.atlassian.net/wiki/spaces/ASK/pages/300090597/05b.+Member+Tool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ipadvisor.atlassian.net/wiki/spaces/ASK/pages/300090597/05b.+Member+Too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ripadvisor.atlassian.net/wiki/spaces/ASK/pages/300090597/05b.+Member+Too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EE4AE8D3AC874580C728DBD6C58F20" ma:contentTypeVersion="16" ma:contentTypeDescription="Create a new document." ma:contentTypeScope="" ma:versionID="006169719bc193b9aed0450dc1fb951c">
  <xsd:schema xmlns:xsd="http://www.w3.org/2001/XMLSchema" xmlns:xs="http://www.w3.org/2001/XMLSchema" xmlns:p="http://schemas.microsoft.com/office/2006/metadata/properties" xmlns:ns2="363a3933-3acd-4138-81fd-92928eeda287" xmlns:ns3="55fb9b3e-a026-48a2-bdfc-bbf57372bf68" targetNamespace="http://schemas.microsoft.com/office/2006/metadata/properties" ma:root="true" ma:fieldsID="dad33e39320f44d79dd0383e43ad2fe2" ns2:_="" ns3:_="">
    <xsd:import namespace="363a3933-3acd-4138-81fd-92928eeda287"/>
    <xsd:import namespace="55fb9b3e-a026-48a2-bdfc-bbf57372bf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a3933-3acd-4138-81fd-92928eeda28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b6606f3-8e38-4bb2-982d-ae60526f985d}" ma:internalName="TaxCatchAll" ma:showField="CatchAllData" ma:web="363a3933-3acd-4138-81fd-92928eeda2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b9b3e-a026-48a2-bdfc-bbf57372bf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d924c95-84b7-4d1c-8a87-b591b54e0c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b9b3e-a026-48a2-bdfc-bbf57372bf68">
      <Terms xmlns="http://schemas.microsoft.com/office/infopath/2007/PartnerControls"/>
    </lcf76f155ced4ddcb4097134ff3c332f>
    <TaxCatchAll xmlns="363a3933-3acd-4138-81fd-92928eeda287" xsi:nil="true"/>
  </documentManagement>
</p:properties>
</file>

<file path=customXml/itemProps1.xml><?xml version="1.0" encoding="utf-8"?>
<ds:datastoreItem xmlns:ds="http://schemas.openxmlformats.org/officeDocument/2006/customXml" ds:itemID="{D2E1A9F9-119D-4C62-B241-90D1E86E993C}"/>
</file>

<file path=customXml/itemProps2.xml><?xml version="1.0" encoding="utf-8"?>
<ds:datastoreItem xmlns:ds="http://schemas.openxmlformats.org/officeDocument/2006/customXml" ds:itemID="{9F9C7BD3-8F64-473D-9E5B-A86D8C3914A4}"/>
</file>

<file path=customXml/itemProps3.xml><?xml version="1.0" encoding="utf-8"?>
<ds:datastoreItem xmlns:ds="http://schemas.openxmlformats.org/officeDocument/2006/customXml" ds:itemID="{CA9347A5-C9E5-4915-867B-9C4A3C0D02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05b. Member Tool</dc:title>
  <dc:subject/>
  <dc:creator>Subharanjani S</dc:creator>
  <cp:keywords/>
  <dc:description/>
  <cp:lastModifiedBy>Subharanjani S</cp:lastModifiedBy>
  <cp:revision>2</cp:revision>
  <dcterms:created xsi:type="dcterms:W3CDTF">2026-09-15T11:19:00Z</dcterms:created>
  <dcterms:modified xsi:type="dcterms:W3CDTF">2026-09-15T11:19:00Z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0x01010080EE4AE8D3AC874580C728DBD6C58F20</vt:lpwstr>
  </property>
</Properties>
</file>